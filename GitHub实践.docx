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88699033"/>
        <w:docPartObj>
          <w:docPartGallery w:val="Cover Pages"/>
          <w:docPartUnique/>
        </w:docPartObj>
      </w:sdtPr>
      <w:sdtEndPr/>
      <w:sdtContent>
        <w:p w14:paraId="0F649261" w14:textId="77777777" w:rsidR="005D5807" w:rsidRDefault="005D5807" w:rsidP="00765187">
          <w:pPr>
            <w:ind w:firstLine="44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5D5807" w14:paraId="42DDEA58" w14:textId="77777777" w:rsidTr="00182E16">
            <w:tc>
              <w:tcPr>
                <w:tcW w:w="6900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5B9BD5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C100AF3200A249C0A58169FFFD570A1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05047C4" w14:textId="77777777" w:rsidR="005D5807" w:rsidRDefault="00EF0047" w:rsidP="00FD5200">
                    <w:pPr>
                      <w:pStyle w:val="a8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88"/>
                        <w:szCs w:val="88"/>
                      </w:rPr>
                      <w:t>GitHub</w:t>
                    </w:r>
                    <w:r>
                      <w:rPr>
                        <w:rFonts w:asciiTheme="majorHAnsi" w:eastAsiaTheme="majorEastAsia" w:hAnsiTheme="majorHAnsi" w:cstheme="majorBidi" w:hint="eastAsia"/>
                        <w:color w:val="5B9BD5" w:themeColor="accent1"/>
                        <w:sz w:val="88"/>
                        <w:szCs w:val="88"/>
                      </w:rPr>
                      <w:t>实践</w:t>
                    </w:r>
                  </w:p>
                </w:sdtContent>
              </w:sdt>
            </w:tc>
          </w:tr>
        </w:tbl>
        <w:p w14:paraId="5673F807" w14:textId="77777777" w:rsidR="005D5807" w:rsidRDefault="005D5807" w:rsidP="00765187">
          <w:pPr>
            <w:ind w:firstLine="440"/>
          </w:pP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zh-CN"/>
        </w:rPr>
        <w:id w:val="-351645357"/>
        <w:docPartObj>
          <w:docPartGallery w:val="Table of Contents"/>
          <w:docPartUnique/>
        </w:docPartObj>
      </w:sdtPr>
      <w:sdtEndPr/>
      <w:sdtContent>
        <w:p w14:paraId="39FEF804" w14:textId="77777777" w:rsidR="005D5807" w:rsidRDefault="005D5807" w:rsidP="00D60E9E">
          <w:pPr>
            <w:pStyle w:val="TOC"/>
            <w:numPr>
              <w:ilvl w:val="0"/>
              <w:numId w:val="0"/>
            </w:numPr>
          </w:pPr>
          <w:r>
            <w:rPr>
              <w:lang w:val="zh-CN"/>
            </w:rPr>
            <w:t>目录</w:t>
          </w:r>
        </w:p>
        <w:p w14:paraId="2066F6B3" w14:textId="4FD74037" w:rsidR="00886F57" w:rsidRDefault="00DD19E7">
          <w:pPr>
            <w:pStyle w:val="TOC1"/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97080" w:history="1">
            <w:r w:rsidR="00886F57" w:rsidRPr="00F07ED1">
              <w:rPr>
                <w:rStyle w:val="afc"/>
                <w:noProof/>
              </w:rPr>
              <w:t>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Git</w:t>
            </w:r>
            <w:r w:rsidR="00886F57" w:rsidRPr="00F07ED1">
              <w:rPr>
                <w:rStyle w:val="afc"/>
                <w:noProof/>
              </w:rPr>
              <w:t>是什么？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_Toc239597080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912E5A1" w14:textId="01F08B25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1" w:history="1">
            <w:r w:rsidR="00886F57" w:rsidRPr="00F07ED1">
              <w:rPr>
                <w:rStyle w:val="afc"/>
                <w:noProof/>
              </w:rPr>
              <w:t>1.1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核心概念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_Toc239597081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55001898" w14:textId="5C85E405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2" w:history="1">
            <w:r w:rsidR="00886F57" w:rsidRPr="00F07ED1">
              <w:rPr>
                <w:rStyle w:val="afc"/>
                <w:noProof/>
              </w:rPr>
              <w:t>1.2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工作流转流程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_Toc239597082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FBC6784" w14:textId="50D538FF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083" w:history="1">
            <w:r w:rsidR="00886F57" w:rsidRPr="00F07ED1">
              <w:rPr>
                <w:rStyle w:val="afc"/>
                <w:noProof/>
              </w:rPr>
              <w:t>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Windows 11</w:t>
            </w:r>
            <w:r w:rsidR="00886F57" w:rsidRPr="00F07ED1">
              <w:rPr>
                <w:rStyle w:val="afc"/>
                <w:noProof/>
              </w:rPr>
              <w:t>系统</w:t>
            </w:r>
            <w:r w:rsidR="00886F57" w:rsidRPr="00F07ED1">
              <w:rPr>
                <w:rStyle w:val="afc"/>
                <w:noProof/>
              </w:rPr>
              <w:t>Git</w:t>
            </w:r>
            <w:r w:rsidR="00886F57" w:rsidRPr="00F07ED1">
              <w:rPr>
                <w:rStyle w:val="afc"/>
                <w:noProof/>
              </w:rPr>
              <w:t>安装配置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_Toc239597083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9DC2D28" w14:textId="3A9EE922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4" w:history="1">
            <w:r w:rsidR="00886F57" w:rsidRPr="00F07ED1">
              <w:rPr>
                <w:rStyle w:val="afc"/>
                <w:noProof/>
              </w:rPr>
              <w:t>2.1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官方下载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_Toc239597084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0EBD61A1" w14:textId="4671037B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5" w:history="1">
            <w:r w:rsidR="00886F57" w:rsidRPr="00F07ED1">
              <w:rPr>
                <w:rStyle w:val="afc"/>
                <w:noProof/>
              </w:rPr>
              <w:t>2.2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分步安装配置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_Toc239597085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125707FA" w14:textId="4FC408EC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6" w:history="1">
            <w:r w:rsidR="00886F57" w:rsidRPr="00F07ED1">
              <w:rPr>
                <w:rStyle w:val="afc"/>
                <w:noProof/>
              </w:rPr>
              <w:t>2.3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校验安装是否成功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_Toc239597086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3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FD9B4EC" w14:textId="4EAC4479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7" w:history="1">
            <w:r w:rsidR="00886F57" w:rsidRPr="00F07ED1">
              <w:rPr>
                <w:rStyle w:val="afc"/>
                <w:noProof/>
              </w:rPr>
              <w:t>2.4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首次必做：全局用户名</w:t>
            </w:r>
            <w:r w:rsidR="00886F57" w:rsidRPr="00F07ED1">
              <w:rPr>
                <w:rStyle w:val="afc"/>
                <w:noProof/>
              </w:rPr>
              <w:t>/</w:t>
            </w:r>
            <w:r w:rsidR="00886F57" w:rsidRPr="00F07ED1">
              <w:rPr>
                <w:rStyle w:val="afc"/>
                <w:noProof/>
              </w:rPr>
              <w:t>邮箱配置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_Toc239597087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4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4DFE96ED" w14:textId="67913EBA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8" w:history="1">
            <w:r w:rsidR="00886F57" w:rsidRPr="00F07ED1">
              <w:rPr>
                <w:rStyle w:val="afc"/>
                <w:noProof/>
              </w:rPr>
              <w:t>2.5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安装后常见问题解决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_Toc239597088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4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3AF0F018" w14:textId="46C5F66D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89" w:history="1">
            <w:r w:rsidR="00886F57" w:rsidRPr="00F07ED1">
              <w:rPr>
                <w:rStyle w:val="afc"/>
                <w:noProof/>
              </w:rPr>
              <w:t>2.6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全局用户名</w:t>
            </w:r>
            <w:r w:rsidR="00886F57" w:rsidRPr="00F07ED1">
              <w:rPr>
                <w:rStyle w:val="afc"/>
                <w:noProof/>
              </w:rPr>
              <w:t>/</w:t>
            </w:r>
            <w:r w:rsidR="00886F57" w:rsidRPr="00F07ED1">
              <w:rPr>
                <w:rStyle w:val="afc"/>
                <w:noProof/>
              </w:rPr>
              <w:t>邮箱配置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_Toc239597089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4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48379512" w14:textId="18843445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90" w:history="1">
            <w:r w:rsidR="00886F57" w:rsidRPr="00F07ED1">
              <w:rPr>
                <w:rStyle w:val="afc"/>
                <w:noProof/>
              </w:rPr>
              <w:t>2.7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随时修改</w:t>
            </w:r>
            <w:r w:rsidR="00886F57" w:rsidRPr="00F07ED1">
              <w:rPr>
                <w:rStyle w:val="afc"/>
                <w:noProof/>
              </w:rPr>
              <w:t xml:space="preserve"> Git </w:t>
            </w:r>
            <w:r w:rsidR="00886F57" w:rsidRPr="00F07ED1">
              <w:rPr>
                <w:rStyle w:val="afc"/>
                <w:noProof/>
              </w:rPr>
              <w:t>绑定身份信息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_Toc239597090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5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175EB0E7" w14:textId="4719F82D" w:rsidR="00886F57" w:rsidRDefault="00417A6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39597091" w:history="1">
            <w:r w:rsidR="00886F57" w:rsidRPr="00F07ED1">
              <w:rPr>
                <w:rStyle w:val="afc"/>
                <w:noProof/>
              </w:rPr>
              <w:t>2.7.1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重新修改全局身份信息（所有项目生效）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_Toc239597091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5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6B54DD5" w14:textId="471CCB62" w:rsidR="00886F57" w:rsidRDefault="00417A6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39597092" w:history="1">
            <w:r w:rsidR="00886F57" w:rsidRPr="00F07ED1">
              <w:rPr>
                <w:rStyle w:val="afc"/>
                <w:noProof/>
              </w:rPr>
              <w:t>2.7.2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仅修改当前单个项目身份（局部覆盖）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_Toc239597092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5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1477BBE6" w14:textId="593A6814" w:rsidR="00886F57" w:rsidRDefault="00417A69">
          <w:pPr>
            <w:pStyle w:val="TOC3"/>
            <w:tabs>
              <w:tab w:val="left" w:pos="1989"/>
              <w:tab w:val="right" w:leader="dot" w:pos="8630"/>
            </w:tabs>
            <w:ind w:left="880" w:firstLine="440"/>
            <w:rPr>
              <w:noProof/>
              <w:kern w:val="2"/>
              <w:sz w:val="21"/>
            </w:rPr>
          </w:pPr>
          <w:hyperlink w:anchor="_Toc239597093" w:history="1">
            <w:r w:rsidR="00886F57" w:rsidRPr="00F07ED1">
              <w:rPr>
                <w:rStyle w:val="afc"/>
                <w:noProof/>
              </w:rPr>
              <w:t>2.7.3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查看当前生效的身份配置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_Toc239597093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5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50702006" w14:textId="28167A5F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094" w:history="1">
            <w:r w:rsidR="00886F57" w:rsidRPr="00F07ED1">
              <w:rPr>
                <w:rStyle w:val="afc"/>
                <w:noProof/>
              </w:rPr>
              <w:t>3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从零开始：创建</w:t>
            </w:r>
            <w:r w:rsidR="00886F57" w:rsidRPr="00F07ED1">
              <w:rPr>
                <w:rStyle w:val="afc"/>
                <w:noProof/>
              </w:rPr>
              <w:t xml:space="preserve"> Git </w:t>
            </w:r>
            <w:r w:rsidR="00886F57" w:rsidRPr="00F07ED1">
              <w:rPr>
                <w:rStyle w:val="afc"/>
                <w:noProof/>
              </w:rPr>
              <w:t>仓库（两种方式）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_Toc239597094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6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8896C3B" w14:textId="0A4A46A1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95" w:history="1">
            <w:r w:rsidR="00886F57" w:rsidRPr="00F07ED1">
              <w:rPr>
                <w:rStyle w:val="afc"/>
                <w:noProof/>
              </w:rPr>
              <w:t>3.1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方式</w:t>
            </w:r>
            <w:r w:rsidR="00886F57" w:rsidRPr="00F07ED1">
              <w:rPr>
                <w:rStyle w:val="afc"/>
                <w:noProof/>
              </w:rPr>
              <w:t>1</w:t>
            </w:r>
            <w:r w:rsidR="00886F57" w:rsidRPr="00F07ED1">
              <w:rPr>
                <w:rStyle w:val="afc"/>
                <w:noProof/>
              </w:rPr>
              <w:t>：本地新建仓库（本地项目初始化）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_Toc239597095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6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4B09FC68" w14:textId="2DC103FF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96" w:history="1">
            <w:r w:rsidR="00886F57" w:rsidRPr="00F07ED1">
              <w:rPr>
                <w:rStyle w:val="afc"/>
                <w:noProof/>
              </w:rPr>
              <w:t>3.2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方式</w:t>
            </w:r>
            <w:r w:rsidR="00886F57" w:rsidRPr="00F07ED1">
              <w:rPr>
                <w:rStyle w:val="afc"/>
                <w:noProof/>
              </w:rPr>
              <w:t>2</w:t>
            </w:r>
            <w:r w:rsidR="00886F57" w:rsidRPr="00F07ED1">
              <w:rPr>
                <w:rStyle w:val="afc"/>
                <w:noProof/>
              </w:rPr>
              <w:t>：克隆远程仓库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_Toc239597096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6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59250E0D" w14:textId="6B0F7AE7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097" w:history="1">
            <w:r w:rsidR="00886F57" w:rsidRPr="00F07ED1">
              <w:rPr>
                <w:rStyle w:val="afc"/>
                <w:noProof/>
              </w:rPr>
              <w:t>4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创建、编辑本地工作文件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_Toc239597097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6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D98F49E" w14:textId="15864CEC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98" w:history="1">
            <w:r w:rsidR="00886F57" w:rsidRPr="00F07ED1">
              <w:rPr>
                <w:rStyle w:val="afc"/>
                <w:noProof/>
              </w:rPr>
              <w:t>4.1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第一步：在本地仓库新建文件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_Toc239597098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7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6FED40D0" w14:textId="5536E334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099" w:history="1">
            <w:r w:rsidR="00886F57" w:rsidRPr="00F07ED1">
              <w:rPr>
                <w:rStyle w:val="afc"/>
                <w:noProof/>
              </w:rPr>
              <w:t>4.2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第二步：将新建文件加入</w:t>
            </w:r>
            <w:r w:rsidR="00886F57" w:rsidRPr="00F07ED1">
              <w:rPr>
                <w:rStyle w:val="afc"/>
                <w:noProof/>
              </w:rPr>
              <w:t>Git</w:t>
            </w:r>
            <w:r w:rsidR="00886F57" w:rsidRPr="00F07ED1">
              <w:rPr>
                <w:rStyle w:val="afc"/>
                <w:noProof/>
              </w:rPr>
              <w:t>仓库（工作区</w:t>
            </w:r>
            <w:r w:rsidR="00886F57" w:rsidRPr="00F07ED1">
              <w:rPr>
                <w:rStyle w:val="afc"/>
                <w:noProof/>
              </w:rPr>
              <w:t>→</w:t>
            </w:r>
            <w:r w:rsidR="00886F57" w:rsidRPr="00F07ED1">
              <w:rPr>
                <w:rStyle w:val="afc"/>
                <w:noProof/>
              </w:rPr>
              <w:t>暂存区）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_Toc239597099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7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BDC6FA8" w14:textId="59B848C8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0" w:history="1">
            <w:r w:rsidR="00886F57" w:rsidRPr="00F07ED1">
              <w:rPr>
                <w:rStyle w:val="afc"/>
                <w:noProof/>
              </w:rPr>
              <w:t>4.3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第三步：提交到本地仓库（暂存区</w:t>
            </w:r>
            <w:r w:rsidR="00886F57" w:rsidRPr="00F07ED1">
              <w:rPr>
                <w:rStyle w:val="afc"/>
                <w:noProof/>
              </w:rPr>
              <w:t>→</w:t>
            </w:r>
            <w:r w:rsidR="00886F57" w:rsidRPr="00F07ED1">
              <w:rPr>
                <w:rStyle w:val="afc"/>
                <w:noProof/>
              </w:rPr>
              <w:t>本地仓库）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_Toc239597100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7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52B48939" w14:textId="42929BDD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1" w:history="1">
            <w:r w:rsidR="00886F57" w:rsidRPr="00F07ED1">
              <w:rPr>
                <w:rStyle w:val="afc"/>
                <w:noProof/>
              </w:rPr>
              <w:t>4.4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第四步：关联远程仓库（本地绑定云端地址）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_Toc239597101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7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3014006" w14:textId="54F526A7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2" w:history="1">
            <w:r w:rsidR="00886F57" w:rsidRPr="00F07ED1">
              <w:rPr>
                <w:rStyle w:val="afc"/>
                <w:noProof/>
              </w:rPr>
              <w:t>4.5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第五步：推送本地代码到远程仓库（本地仓库</w:t>
            </w:r>
            <w:r w:rsidR="00886F57" w:rsidRPr="00F07ED1">
              <w:rPr>
                <w:rStyle w:val="afc"/>
                <w:noProof/>
              </w:rPr>
              <w:t>→</w:t>
            </w:r>
            <w:r w:rsidR="00886F57" w:rsidRPr="00F07ED1">
              <w:rPr>
                <w:rStyle w:val="afc"/>
                <w:noProof/>
              </w:rPr>
              <w:t>远程仓库）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_Toc239597102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8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12020ABD" w14:textId="77F283E4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3" w:history="1">
            <w:r w:rsidR="00886F57" w:rsidRPr="00F07ED1">
              <w:rPr>
                <w:rStyle w:val="afc"/>
                <w:noProof/>
              </w:rPr>
              <w:t>4.6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编辑本地文件后再提交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_Toc239597103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8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3629F24" w14:textId="75C40996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04" w:history="1">
            <w:r w:rsidR="00886F57" w:rsidRPr="00F07ED1">
              <w:rPr>
                <w:rStyle w:val="afc"/>
                <w:noProof/>
              </w:rPr>
              <w:t>5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邀请别人一起来写程序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_Toc239597104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9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98027E8" w14:textId="552BF545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05" w:history="1">
            <w:r w:rsidR="00886F57" w:rsidRPr="00F07ED1">
              <w:rPr>
                <w:rStyle w:val="afc"/>
                <w:noProof/>
              </w:rPr>
              <w:t>6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常见报错解决（新手高频）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_Toc239597105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9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3487C4A0" w14:textId="60D7C98F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06" w:history="1">
            <w:r w:rsidR="00886F57" w:rsidRPr="00F07ED1">
              <w:rPr>
                <w:rStyle w:val="afc"/>
                <w:noProof/>
              </w:rPr>
              <w:t>7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常用基础命令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_Toc239597106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9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578F03B1" w14:textId="15B82AC1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7" w:history="1">
            <w:r w:rsidR="00886F57" w:rsidRPr="00F07ED1">
              <w:rPr>
                <w:rStyle w:val="afc"/>
                <w:noProof/>
              </w:rPr>
              <w:t>7.1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初始化</w:t>
            </w:r>
            <w:r w:rsidR="00886F57" w:rsidRPr="00F07ED1">
              <w:rPr>
                <w:rStyle w:val="afc"/>
                <w:noProof/>
              </w:rPr>
              <w:t xml:space="preserve"> / </w:t>
            </w:r>
            <w:r w:rsidR="00886F57" w:rsidRPr="00F07ED1">
              <w:rPr>
                <w:rStyle w:val="afc"/>
                <w:noProof/>
              </w:rPr>
              <w:t>克隆仓库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_Toc239597107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9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48D87C7" w14:textId="49EA94C0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8" w:history="1">
            <w:r w:rsidR="00886F57" w:rsidRPr="00F07ED1">
              <w:rPr>
                <w:rStyle w:val="afc"/>
                <w:noProof/>
              </w:rPr>
              <w:t>7.2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查看状态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_Toc239597108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10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649E950A" w14:textId="43F069F1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09" w:history="1">
            <w:r w:rsidR="00886F57" w:rsidRPr="00F07ED1">
              <w:rPr>
                <w:rStyle w:val="afc"/>
                <w:noProof/>
              </w:rPr>
              <w:t>7.3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添加到暂存区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_Toc239597109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10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32C87FDE" w14:textId="1D8378B3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10" w:history="1">
            <w:r w:rsidR="00886F57" w:rsidRPr="00F07ED1">
              <w:rPr>
                <w:rStyle w:val="afc"/>
                <w:noProof/>
              </w:rPr>
              <w:t>7.4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提交到本地仓库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_Toc239597110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10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50DE3C51" w14:textId="70061A42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11" w:history="1">
            <w:r w:rsidR="00886F57" w:rsidRPr="00F07ED1">
              <w:rPr>
                <w:rStyle w:val="afc"/>
                <w:noProof/>
              </w:rPr>
              <w:t>7.5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远程仓库操作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_Toc239597111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10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8BCD301" w14:textId="4218C006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12" w:history="1">
            <w:r w:rsidR="00886F57" w:rsidRPr="00F07ED1">
              <w:rPr>
                <w:rStyle w:val="afc"/>
                <w:noProof/>
              </w:rPr>
              <w:t>7.6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分支操作（高频）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_Toc239597112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11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7EF7B68F" w14:textId="62624F6D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13" w:history="1">
            <w:r w:rsidR="00886F57" w:rsidRPr="00F07ED1">
              <w:rPr>
                <w:rStyle w:val="afc"/>
                <w:noProof/>
              </w:rPr>
              <w:t>7.7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版本回退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_Toc239597113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11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00238D0E" w14:textId="38D181C8" w:rsidR="00886F57" w:rsidRDefault="00417A69">
          <w:pPr>
            <w:pStyle w:val="TOC2"/>
            <w:tabs>
              <w:tab w:val="left" w:pos="1470"/>
              <w:tab w:val="right" w:leader="dot" w:pos="8630"/>
            </w:tabs>
            <w:ind w:left="440" w:firstLine="440"/>
            <w:rPr>
              <w:noProof/>
              <w:kern w:val="2"/>
              <w:sz w:val="21"/>
            </w:rPr>
          </w:pPr>
          <w:hyperlink w:anchor="_Toc239597114" w:history="1">
            <w:r w:rsidR="00886F57" w:rsidRPr="00F07ED1">
              <w:rPr>
                <w:rStyle w:val="afc"/>
                <w:noProof/>
              </w:rPr>
              <w:t>7.8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撤销修改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_Toc239597114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6EE7045C" w14:textId="0A27897F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15" w:history="1">
            <w:r w:rsidR="00886F57" w:rsidRPr="00F07ED1">
              <w:rPr>
                <w:rStyle w:val="afc"/>
                <w:noProof/>
              </w:rPr>
              <w:t>8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多人协作标准流程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_Toc239597115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F9F390E" w14:textId="7B8CBB53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16" w:history="1">
            <w:r w:rsidR="00886F57" w:rsidRPr="00F07ED1">
              <w:rPr>
                <w:rStyle w:val="afc"/>
                <w:noProof/>
              </w:rPr>
              <w:t>9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冲突是什么？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_Toc239597116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12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0A5CAB13" w14:textId="000621E8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17" w:history="1">
            <w:r w:rsidR="00886F57" w:rsidRPr="00F07ED1">
              <w:rPr>
                <w:rStyle w:val="afc"/>
                <w:noProof/>
              </w:rPr>
              <w:t>10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 xml:space="preserve">Git </w:t>
            </w:r>
            <w:r w:rsidR="00886F57" w:rsidRPr="00F07ED1">
              <w:rPr>
                <w:rStyle w:val="afc"/>
                <w:noProof/>
              </w:rPr>
              <w:t>和</w:t>
            </w:r>
            <w:r w:rsidR="00886F57" w:rsidRPr="00F07ED1">
              <w:rPr>
                <w:rStyle w:val="afc"/>
                <w:noProof/>
              </w:rPr>
              <w:t xml:space="preserve"> SVN </w:t>
            </w:r>
            <w:r w:rsidR="00886F57" w:rsidRPr="00F07ED1">
              <w:rPr>
                <w:rStyle w:val="afc"/>
                <w:noProof/>
              </w:rPr>
              <w:t>的简单区别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_Toc239597117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13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201BBB57" w14:textId="40F56B44" w:rsidR="00886F57" w:rsidRDefault="00417A69">
          <w:pPr>
            <w:pStyle w:val="TOC1"/>
            <w:rPr>
              <w:noProof/>
              <w:kern w:val="2"/>
              <w:sz w:val="21"/>
            </w:rPr>
          </w:pPr>
          <w:hyperlink w:anchor="_Toc239597118" w:history="1">
            <w:r w:rsidR="00886F57" w:rsidRPr="00F07ED1">
              <w:rPr>
                <w:rStyle w:val="afc"/>
                <w:noProof/>
              </w:rPr>
              <w:t>11</w:t>
            </w:r>
            <w:r w:rsidR="00886F57">
              <w:rPr>
                <w:noProof/>
                <w:kern w:val="2"/>
                <w:sz w:val="21"/>
              </w:rPr>
              <w:tab/>
            </w:r>
            <w:r w:rsidR="00886F57" w:rsidRPr="00F07ED1">
              <w:rPr>
                <w:rStyle w:val="afc"/>
                <w:noProof/>
              </w:rPr>
              <w:t>常见小坑</w:t>
            </w:r>
            <w:r w:rsidR="00886F57">
              <w:rPr>
                <w:noProof/>
                <w:webHidden/>
              </w:rPr>
              <w:tab/>
            </w:r>
            <w:r w:rsidR="00886F57">
              <w:rPr>
                <w:noProof/>
                <w:webHidden/>
              </w:rPr>
              <w:fldChar w:fldCharType="begin"/>
            </w:r>
            <w:r w:rsidR="00886F57">
              <w:rPr>
                <w:noProof/>
                <w:webHidden/>
              </w:rPr>
              <w:instrText xml:space="preserve"> PAGEREF _Toc239597118 \h </w:instrText>
            </w:r>
            <w:r w:rsidR="00886F57">
              <w:rPr>
                <w:noProof/>
                <w:webHidden/>
              </w:rPr>
            </w:r>
            <w:r w:rsidR="00886F57">
              <w:rPr>
                <w:noProof/>
                <w:webHidden/>
              </w:rPr>
              <w:fldChar w:fldCharType="separate"/>
            </w:r>
            <w:r w:rsidR="00886F57">
              <w:rPr>
                <w:noProof/>
                <w:webHidden/>
              </w:rPr>
              <w:t>13</w:t>
            </w:r>
            <w:r w:rsidR="00886F57">
              <w:rPr>
                <w:noProof/>
                <w:webHidden/>
              </w:rPr>
              <w:fldChar w:fldCharType="end"/>
            </w:r>
          </w:hyperlink>
        </w:p>
        <w:p w14:paraId="0BB3E858" w14:textId="4FF26058" w:rsidR="005D5807" w:rsidRDefault="00DD19E7" w:rsidP="00765187">
          <w:pPr>
            <w:ind w:firstLine="442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FE536B0" w14:textId="77777777" w:rsidR="00613128" w:rsidRDefault="00613128" w:rsidP="00765187">
      <w:pPr>
        <w:ind w:firstLine="440"/>
      </w:pPr>
    </w:p>
    <w:p w14:paraId="676FB2AF" w14:textId="77777777" w:rsidR="00613128" w:rsidRDefault="00613128" w:rsidP="00765187">
      <w:pPr>
        <w:ind w:firstLine="440"/>
        <w:sectPr w:rsidR="00613128" w:rsidSect="005D58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pgNumType w:start="0"/>
          <w:cols w:space="720"/>
          <w:titlePg/>
          <w:docGrid w:linePitch="299"/>
        </w:sectPr>
      </w:pPr>
    </w:p>
    <w:p w14:paraId="293A718D" w14:textId="263A4296" w:rsidR="000C0C39" w:rsidRDefault="000C0C39" w:rsidP="000C0C39">
      <w:pPr>
        <w:pStyle w:val="1"/>
      </w:pPr>
      <w:bookmarkStart w:id="1" w:name="heading_0"/>
      <w:bookmarkStart w:id="2" w:name="_Toc239597080"/>
      <w:r>
        <w:lastRenderedPageBreak/>
        <w:t>Git</w:t>
      </w:r>
      <w:bookmarkEnd w:id="1"/>
      <w:r>
        <w:rPr>
          <w:rFonts w:hint="eastAsia"/>
        </w:rPr>
        <w:t>是什么？</w:t>
      </w:r>
      <w:bookmarkEnd w:id="2"/>
    </w:p>
    <w:p w14:paraId="4222F435" w14:textId="77777777" w:rsidR="000C0C39" w:rsidRDefault="000C0C39" w:rsidP="000C0C39">
      <w:pPr>
        <w:spacing w:before="120" w:after="120" w:line="288" w:lineRule="auto"/>
        <w:ind w:firstLine="440"/>
      </w:pPr>
      <w:r>
        <w:rPr>
          <w:rFonts w:ascii="Arial" w:eastAsia="DengXian" w:hAnsi="Arial" w:cs="Arial"/>
          <w:b/>
        </w:rPr>
        <w:t>Git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是一个</w:t>
      </w:r>
      <w:r>
        <w:rPr>
          <w:rFonts w:ascii="Arial" w:eastAsia="DengXian" w:hAnsi="Arial" w:cs="Arial"/>
          <w:b/>
        </w:rPr>
        <w:t>分布式版本控制系统</w:t>
      </w:r>
      <w:r>
        <w:rPr>
          <w:rFonts w:ascii="Arial" w:eastAsia="DengXian" w:hAnsi="Arial" w:cs="Arial"/>
        </w:rPr>
        <w:t>，用来跟踪文件改动、保存历史版本、多人协同开发，最常用于代码开发。</w:t>
      </w:r>
    </w:p>
    <w:p w14:paraId="7A59DE2D" w14:textId="77777777" w:rsidR="000C0C39" w:rsidRDefault="000C0C39" w:rsidP="00C70A81">
      <w:pPr>
        <w:pStyle w:val="2"/>
      </w:pPr>
      <w:bookmarkStart w:id="3" w:name="heading_1"/>
      <w:bookmarkStart w:id="4" w:name="_Toc239597081"/>
      <w:r>
        <w:t>核心概念</w:t>
      </w:r>
      <w:bookmarkEnd w:id="3"/>
      <w:bookmarkEnd w:id="4"/>
    </w:p>
    <w:p w14:paraId="64AD62F9" w14:textId="29B37497" w:rsidR="000C0C39" w:rsidRDefault="000C0C39" w:rsidP="00590C2E">
      <w:pPr>
        <w:pStyle w:val="a"/>
        <w:numPr>
          <w:ilvl w:val="0"/>
          <w:numId w:val="24"/>
        </w:numPr>
      </w:pPr>
      <w:r>
        <w:t>工作区</w:t>
      </w:r>
      <w:r>
        <w:t xml:space="preserve"> (Working Directory)</w:t>
      </w:r>
      <w:r>
        <w:t>：你实际编辑文件的文件夹，肉眼看到的文件</w:t>
      </w:r>
      <w:r w:rsidR="005B2D30">
        <w:rPr>
          <w:rFonts w:hint="eastAsia"/>
        </w:rPr>
        <w:t>，通常在你自己的电脑上</w:t>
      </w:r>
      <w:r>
        <w:t>。</w:t>
      </w:r>
      <w:proofErr w:type="gramStart"/>
      <w:r w:rsidR="00C01416" w:rsidRPr="00C01416">
        <w:rPr>
          <w:rFonts w:hint="eastAsia"/>
        </w:rPr>
        <w:t>你电脑</w:t>
      </w:r>
      <w:proofErr w:type="gramEnd"/>
      <w:r w:rsidR="00C01416" w:rsidRPr="00C01416">
        <w:rPr>
          <w:rFonts w:hint="eastAsia"/>
        </w:rPr>
        <w:t>上看得见的项目文件夹，写代码、</w:t>
      </w:r>
      <w:proofErr w:type="gramStart"/>
      <w:r w:rsidR="00C01416" w:rsidRPr="00C01416">
        <w:rPr>
          <w:rFonts w:hint="eastAsia"/>
        </w:rPr>
        <w:t>改文</w:t>
      </w:r>
      <w:proofErr w:type="gramEnd"/>
      <w:r w:rsidR="00C01416" w:rsidRPr="00C01416">
        <w:rPr>
          <w:rFonts w:hint="eastAsia"/>
        </w:rPr>
        <w:t>件就在这里。文件是普通源码文件。</w:t>
      </w:r>
    </w:p>
    <w:p w14:paraId="6ABAE9C2" w14:textId="270F61DB" w:rsidR="000C0C39" w:rsidRDefault="000C0C39" w:rsidP="00AD64A4">
      <w:pPr>
        <w:pStyle w:val="a"/>
        <w:numPr>
          <w:ilvl w:val="0"/>
          <w:numId w:val="24"/>
        </w:numPr>
      </w:pPr>
      <w:r>
        <w:t>暂存区</w:t>
      </w:r>
      <w:r>
        <w:t xml:space="preserve"> (Stage/Index)</w:t>
      </w:r>
      <w:r>
        <w:t>：临时缓冲区，把想要提交的改动放到这里。</w:t>
      </w:r>
      <w:r w:rsidR="009963B0">
        <w:rPr>
          <w:rFonts w:hint="eastAsia"/>
        </w:rPr>
        <w:t>通常也在你自己的电脑上。</w:t>
      </w:r>
      <w:r w:rsidR="00293C16">
        <w:br/>
      </w:r>
      <w:r w:rsidR="00293C16">
        <w:rPr>
          <w:rFonts w:hint="eastAsia"/>
        </w:rPr>
        <w:t>git/index</w:t>
      </w:r>
      <w:r w:rsidR="00293C16">
        <w:rPr>
          <w:rFonts w:hint="eastAsia"/>
        </w:rPr>
        <w:t>，是一块临时缓冲区。</w:t>
      </w:r>
      <w:r w:rsidR="00293C16">
        <w:br/>
      </w:r>
      <w:r w:rsidR="00293C16">
        <w:rPr>
          <w:rFonts w:hint="eastAsia"/>
        </w:rPr>
        <w:t>执行</w:t>
      </w:r>
      <w:r w:rsidR="00293C16">
        <w:rPr>
          <w:rFonts w:hint="eastAsia"/>
        </w:rPr>
        <w:t xml:space="preserve"> git add</w:t>
      </w:r>
      <w:r w:rsidR="00293C16">
        <w:rPr>
          <w:rFonts w:hint="eastAsia"/>
        </w:rPr>
        <w:t>，把工作区改动复制到暂存区；</w:t>
      </w:r>
      <w:r w:rsidR="00293C16">
        <w:br/>
      </w:r>
      <w:r w:rsidR="00293C16">
        <w:rPr>
          <w:rFonts w:hint="eastAsia"/>
        </w:rPr>
        <w:t>git commit</w:t>
      </w:r>
      <w:r w:rsidR="00293C16">
        <w:rPr>
          <w:rFonts w:hint="eastAsia"/>
        </w:rPr>
        <w:t>，把暂存</w:t>
      </w:r>
      <w:proofErr w:type="gramStart"/>
      <w:r w:rsidR="00293C16">
        <w:rPr>
          <w:rFonts w:hint="eastAsia"/>
        </w:rPr>
        <w:t>区内容</w:t>
      </w:r>
      <w:proofErr w:type="gramEnd"/>
      <w:r w:rsidR="00293C16">
        <w:rPr>
          <w:rFonts w:hint="eastAsia"/>
        </w:rPr>
        <w:t>生成一个版本快照存入本地仓库。</w:t>
      </w:r>
      <w:r w:rsidR="00DF2E84">
        <w:br/>
      </w:r>
      <w:r w:rsidR="00293C16">
        <w:rPr>
          <w:rFonts w:hint="eastAsia"/>
        </w:rPr>
        <w:t>作用：挑选一部分修改提交，不是所有改动一股脑提交。</w:t>
      </w:r>
    </w:p>
    <w:p w14:paraId="1FA6A89F" w14:textId="50199189" w:rsidR="000C0C39" w:rsidRDefault="000C0C39" w:rsidP="008408CF">
      <w:pPr>
        <w:pStyle w:val="a"/>
        <w:numPr>
          <w:ilvl w:val="0"/>
          <w:numId w:val="24"/>
        </w:numPr>
      </w:pPr>
      <w:r>
        <w:t>本地仓库</w:t>
      </w:r>
      <w:r>
        <w:t xml:space="preserve"> (Local Repository)</w:t>
      </w:r>
      <w:r>
        <w:t>：</w:t>
      </w:r>
      <w:r w:rsidR="00D9086D" w:rsidRPr="00D9086D">
        <w:t>是</w:t>
      </w:r>
      <w:r w:rsidRPr="00D9086D">
        <w:t>.git</w:t>
      </w:r>
      <w:r w:rsidRPr="00D9086D">
        <w:t>隐藏文件夹，存放所有版本历史，</w:t>
      </w:r>
      <w:r w:rsidRPr="00D9086D">
        <w:t xml:space="preserve">commit </w:t>
      </w:r>
      <w:r w:rsidRPr="00D9086D">
        <w:t>提交到这里。</w:t>
      </w:r>
      <w:r w:rsidR="009963B0" w:rsidRPr="00D9086D">
        <w:t>通常也在你自己的电脑上。</w:t>
      </w:r>
      <w:r w:rsidR="00EE65E6">
        <w:br/>
      </w:r>
      <w:r w:rsidR="00CC64FC">
        <w:rPr>
          <w:rFonts w:hint="eastAsia"/>
        </w:rPr>
        <w:t>项目隐藏文件夹</w:t>
      </w:r>
      <w:r w:rsidR="00CC64FC">
        <w:rPr>
          <w:rFonts w:hint="eastAsia"/>
        </w:rPr>
        <w:t xml:space="preserve"> .git</w:t>
      </w:r>
      <w:r w:rsidR="00CC64FC">
        <w:rPr>
          <w:rFonts w:hint="eastAsia"/>
        </w:rPr>
        <w:t>，保存全部</w:t>
      </w:r>
      <w:r w:rsidR="00CC64FC">
        <w:rPr>
          <w:rFonts w:hint="eastAsia"/>
        </w:rPr>
        <w:t xml:space="preserve"> commit </w:t>
      </w:r>
      <w:r w:rsidR="00CC64FC">
        <w:rPr>
          <w:rFonts w:hint="eastAsia"/>
        </w:rPr>
        <w:t>历史、分支、标签。</w:t>
      </w:r>
      <w:r w:rsidR="00CC64FC">
        <w:br/>
      </w:r>
      <w:r w:rsidR="00CC64FC">
        <w:rPr>
          <w:rFonts w:hint="eastAsia"/>
        </w:rPr>
        <w:t xml:space="preserve">git commit </w:t>
      </w:r>
      <w:r w:rsidR="00CC64FC">
        <w:rPr>
          <w:rFonts w:hint="eastAsia"/>
        </w:rPr>
        <w:t>只提交到本地，</w:t>
      </w:r>
      <w:proofErr w:type="gramStart"/>
      <w:r w:rsidR="00CC64FC">
        <w:rPr>
          <w:rFonts w:hint="eastAsia"/>
        </w:rPr>
        <w:t>不</w:t>
      </w:r>
      <w:proofErr w:type="gramEnd"/>
      <w:r w:rsidR="00CC64FC">
        <w:rPr>
          <w:rFonts w:hint="eastAsia"/>
        </w:rPr>
        <w:t>上网，断网也能用。</w:t>
      </w:r>
      <w:r w:rsidR="00CC64FC">
        <w:br/>
      </w:r>
      <w:r w:rsidR="00CC64FC">
        <w:rPr>
          <w:rFonts w:hint="eastAsia"/>
        </w:rPr>
        <w:t xml:space="preserve">HEAD </w:t>
      </w:r>
      <w:r w:rsidR="00CC64FC">
        <w:rPr>
          <w:rFonts w:hint="eastAsia"/>
        </w:rPr>
        <w:t>指针就在这里，指向当前分支最新提交。</w:t>
      </w:r>
    </w:p>
    <w:p w14:paraId="579F99E0" w14:textId="68D83E5A" w:rsidR="000C0C39" w:rsidRDefault="000C0C39" w:rsidP="00C96F7A">
      <w:pPr>
        <w:pStyle w:val="a"/>
        <w:numPr>
          <w:ilvl w:val="0"/>
          <w:numId w:val="24"/>
        </w:numPr>
      </w:pPr>
      <w:r>
        <w:t>远程仓库</w:t>
      </w:r>
      <w:r>
        <w:t xml:space="preserve"> (Remote Repository)</w:t>
      </w:r>
      <w:r>
        <w:t>：放在网络上的仓库，比如</w:t>
      </w:r>
      <w:r>
        <w:t xml:space="preserve"> </w:t>
      </w:r>
      <w:proofErr w:type="spellStart"/>
      <w:r>
        <w:t>Gitee</w:t>
      </w:r>
      <w:proofErr w:type="spellEnd"/>
      <w:r>
        <w:t>、</w:t>
      </w:r>
      <w:r>
        <w:t>GitHub</w:t>
      </w:r>
      <w:r>
        <w:t>、</w:t>
      </w:r>
      <w:r>
        <w:t>GitLab</w:t>
      </w:r>
      <w:r>
        <w:t>。</w:t>
      </w:r>
      <w:r w:rsidR="002239C3">
        <w:br/>
      </w:r>
      <w:r w:rsidR="002239C3">
        <w:rPr>
          <w:rFonts w:hint="eastAsia"/>
        </w:rPr>
        <w:t>托管在网络服务器（</w:t>
      </w:r>
      <w:r w:rsidR="002239C3">
        <w:rPr>
          <w:rFonts w:hint="eastAsia"/>
        </w:rPr>
        <w:t>GitHub/</w:t>
      </w:r>
      <w:proofErr w:type="spellStart"/>
      <w:r w:rsidR="002239C3">
        <w:rPr>
          <w:rFonts w:hint="eastAsia"/>
        </w:rPr>
        <w:t>Gitee</w:t>
      </w:r>
      <w:proofErr w:type="spellEnd"/>
      <w:r w:rsidR="002239C3">
        <w:rPr>
          <w:rFonts w:hint="eastAsia"/>
        </w:rPr>
        <w:t>/GitLab</w:t>
      </w:r>
      <w:r w:rsidR="002239C3">
        <w:rPr>
          <w:rFonts w:hint="eastAsia"/>
        </w:rPr>
        <w:t>），团队共享仓库。</w:t>
      </w:r>
      <w:r w:rsidR="002239C3">
        <w:br/>
      </w:r>
      <w:r w:rsidR="002239C3">
        <w:rPr>
          <w:rFonts w:hint="eastAsia"/>
        </w:rPr>
        <w:t>git push</w:t>
      </w:r>
      <w:r w:rsidR="002239C3">
        <w:rPr>
          <w:rFonts w:hint="eastAsia"/>
        </w:rPr>
        <w:t>：本地仓库</w:t>
      </w:r>
      <w:r w:rsidR="002239C3">
        <w:rPr>
          <w:rFonts w:hint="eastAsia"/>
        </w:rPr>
        <w:t xml:space="preserve"> </w:t>
      </w:r>
      <w:r w:rsidR="002239C3">
        <w:rPr>
          <w:rFonts w:hint="eastAsia"/>
        </w:rPr>
        <w:t>→</w:t>
      </w:r>
      <w:r w:rsidR="002239C3">
        <w:rPr>
          <w:rFonts w:hint="eastAsia"/>
        </w:rPr>
        <w:t xml:space="preserve"> </w:t>
      </w:r>
      <w:r w:rsidR="002239C3">
        <w:rPr>
          <w:rFonts w:hint="eastAsia"/>
        </w:rPr>
        <w:t>上传到远程</w:t>
      </w:r>
      <w:r w:rsidR="002239C3">
        <w:br/>
      </w:r>
      <w:r w:rsidR="002239C3">
        <w:rPr>
          <w:rFonts w:hint="eastAsia"/>
        </w:rPr>
        <w:t>git pull/fetch</w:t>
      </w:r>
      <w:r w:rsidR="002239C3">
        <w:rPr>
          <w:rFonts w:hint="eastAsia"/>
        </w:rPr>
        <w:t>：把远程仓库版本</w:t>
      </w:r>
      <w:proofErr w:type="gramStart"/>
      <w:r w:rsidR="002239C3">
        <w:rPr>
          <w:rFonts w:hint="eastAsia"/>
        </w:rPr>
        <w:t>下载回</w:t>
      </w:r>
      <w:proofErr w:type="gramEnd"/>
      <w:r w:rsidR="002239C3">
        <w:rPr>
          <w:rFonts w:hint="eastAsia"/>
        </w:rPr>
        <w:t>本地</w:t>
      </w:r>
    </w:p>
    <w:p w14:paraId="20DF1678" w14:textId="1C29D881" w:rsidR="000C0C39" w:rsidRDefault="000C0C39" w:rsidP="00A068E0">
      <w:pPr>
        <w:pStyle w:val="a"/>
        <w:numPr>
          <w:ilvl w:val="0"/>
          <w:numId w:val="24"/>
        </w:numPr>
      </w:pPr>
      <w:r>
        <w:t>commit</w:t>
      </w:r>
      <w:r>
        <w:t>（提交）：一次版本快照，每一个</w:t>
      </w:r>
      <w:r>
        <w:t>commit</w:t>
      </w:r>
      <w:r>
        <w:t>有</w:t>
      </w:r>
      <w:proofErr w:type="gramStart"/>
      <w:r>
        <w:t>唯一哈</w:t>
      </w:r>
      <w:proofErr w:type="gramEnd"/>
      <w:r>
        <w:t>希</w:t>
      </w:r>
      <w:r>
        <w:t>ID</w:t>
      </w:r>
      <w:r>
        <w:t>，</w:t>
      </w:r>
      <w:r w:rsidR="00BF2299">
        <w:rPr>
          <w:rFonts w:hint="eastAsia"/>
        </w:rPr>
        <w:t>每次提交都是</w:t>
      </w:r>
      <w:r>
        <w:t>一个</w:t>
      </w:r>
      <w:r w:rsidR="00BF2299">
        <w:rPr>
          <w:rFonts w:hint="eastAsia"/>
        </w:rPr>
        <w:t>新</w:t>
      </w:r>
      <w:r>
        <w:t>版本。</w:t>
      </w:r>
    </w:p>
    <w:p w14:paraId="296DC93F" w14:textId="26AB99BB" w:rsidR="000C0C39" w:rsidRDefault="000C0C39" w:rsidP="00A068E0">
      <w:pPr>
        <w:pStyle w:val="a"/>
        <w:numPr>
          <w:ilvl w:val="0"/>
          <w:numId w:val="24"/>
        </w:numPr>
      </w:pPr>
      <w:r>
        <w:lastRenderedPageBreak/>
        <w:t>分支</w:t>
      </w:r>
      <w:r>
        <w:t xml:space="preserve"> (branch)</w:t>
      </w:r>
      <w:r>
        <w:t>：平行开发线，互不干扰。默认主分支一般叫</w:t>
      </w:r>
      <w:r>
        <w:t xml:space="preserve"> </w:t>
      </w:r>
      <w:r w:rsidRPr="00A068E0">
        <w:rPr>
          <w:rFonts w:ascii="Consolas" w:eastAsia="Consolas" w:hAnsi="Consolas" w:cs="Consolas"/>
          <w:shd w:val="clear" w:color="auto" w:fill="EFF0F1"/>
        </w:rPr>
        <w:t>main</w:t>
      </w:r>
      <w:r>
        <w:t>（旧项目常叫</w:t>
      </w:r>
      <w:r w:rsidRPr="00A068E0">
        <w:rPr>
          <w:rFonts w:ascii="Consolas" w:eastAsia="Consolas" w:hAnsi="Consolas" w:cs="Consolas"/>
          <w:shd w:val="clear" w:color="auto" w:fill="EFF0F1"/>
        </w:rPr>
        <w:t>master</w:t>
      </w:r>
      <w:r>
        <w:t>）。</w:t>
      </w:r>
      <w:r w:rsidR="00DB2701">
        <w:rPr>
          <w:rFonts w:hint="eastAsia"/>
        </w:rPr>
        <w:t>产生一个新的开发路径，比如机器人新型号的软件。</w:t>
      </w:r>
    </w:p>
    <w:p w14:paraId="73CE2C95" w14:textId="00D72974" w:rsidR="000C0C39" w:rsidRDefault="000C0C39" w:rsidP="00A068E0">
      <w:pPr>
        <w:pStyle w:val="a"/>
        <w:numPr>
          <w:ilvl w:val="0"/>
          <w:numId w:val="24"/>
        </w:numPr>
      </w:pPr>
      <w:r>
        <w:t>HEAD</w:t>
      </w:r>
      <w:r>
        <w:t>：指针，指向当前所在的分支</w:t>
      </w:r>
      <w:r>
        <w:t>/commit</w:t>
      </w:r>
      <w:r>
        <w:t>。</w:t>
      </w:r>
    </w:p>
    <w:p w14:paraId="595DFDFD" w14:textId="58EA33EE" w:rsidR="00FB44AE" w:rsidRDefault="00FB44AE" w:rsidP="00FB44AE">
      <w:pPr>
        <w:pStyle w:val="afb"/>
      </w:pPr>
      <w:r>
        <w:drawing>
          <wp:inline distT="0" distB="0" distL="0" distR="0" wp14:anchorId="3B000610" wp14:editId="759AE2D9">
            <wp:extent cx="5727600" cy="853200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600" cy="85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140E5" w14:textId="77777777" w:rsidR="000C0C39" w:rsidRDefault="000C0C39" w:rsidP="001501C5">
      <w:pPr>
        <w:pStyle w:val="2"/>
      </w:pPr>
      <w:bookmarkStart w:id="5" w:name="heading_2"/>
      <w:bookmarkStart w:id="6" w:name="_Toc239597082"/>
      <w:r>
        <w:t>工作流转流程</w:t>
      </w:r>
      <w:bookmarkEnd w:id="5"/>
      <w:bookmarkEnd w:id="6"/>
    </w:p>
    <w:p w14:paraId="2A737945" w14:textId="77777777" w:rsidR="000C0C39" w:rsidRDefault="000C0C39" w:rsidP="00266605">
      <w:pPr>
        <w:ind w:firstLine="440"/>
      </w:pPr>
      <w:r>
        <w:rPr>
          <w:shd w:val="clear" w:color="auto" w:fill="EFF0F1"/>
        </w:rPr>
        <w:t>工作区修改</w:t>
      </w:r>
      <w:r>
        <w:rPr>
          <w:shd w:val="clear" w:color="auto" w:fill="EFF0F1"/>
        </w:rPr>
        <w:t xml:space="preserve"> → add</w:t>
      </w:r>
      <w:r>
        <w:rPr>
          <w:shd w:val="clear" w:color="auto" w:fill="EFF0F1"/>
        </w:rPr>
        <w:t>加入暂存区</w:t>
      </w:r>
      <w:r>
        <w:rPr>
          <w:shd w:val="clear" w:color="auto" w:fill="EFF0F1"/>
        </w:rPr>
        <w:t xml:space="preserve"> → commit</w:t>
      </w:r>
      <w:r>
        <w:rPr>
          <w:shd w:val="clear" w:color="auto" w:fill="EFF0F1"/>
        </w:rPr>
        <w:t>提交本地仓库</w:t>
      </w:r>
      <w:r>
        <w:rPr>
          <w:shd w:val="clear" w:color="auto" w:fill="EFF0F1"/>
        </w:rPr>
        <w:t xml:space="preserve"> → push</w:t>
      </w:r>
      <w:r>
        <w:rPr>
          <w:shd w:val="clear" w:color="auto" w:fill="EFF0F1"/>
        </w:rPr>
        <w:t>推送到远程仓库</w:t>
      </w:r>
    </w:p>
    <w:p w14:paraId="1B530A09" w14:textId="5D6DE954" w:rsidR="00C156D2" w:rsidRPr="00C156D2" w:rsidRDefault="00C156D2" w:rsidP="00C156D2">
      <w:pPr>
        <w:pStyle w:val="1"/>
      </w:pPr>
      <w:bookmarkStart w:id="7" w:name="_Toc239597083"/>
      <w:r w:rsidRPr="00C156D2">
        <w:rPr>
          <w:rFonts w:hint="eastAsia"/>
        </w:rPr>
        <w:t>Windows 11</w:t>
      </w:r>
      <w:r w:rsidRPr="00C156D2">
        <w:rPr>
          <w:rFonts w:hint="eastAsia"/>
        </w:rPr>
        <w:t>系统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安装配置</w:t>
      </w:r>
      <w:bookmarkEnd w:id="7"/>
    </w:p>
    <w:p w14:paraId="5BB4B078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本节适配</w:t>
      </w:r>
      <w:r w:rsidRPr="00C156D2">
        <w:rPr>
          <w:rFonts w:hint="eastAsia"/>
        </w:rPr>
        <w:t xml:space="preserve"> Windows 11 64</w:t>
      </w:r>
      <w:r w:rsidRPr="00C156D2">
        <w:rPr>
          <w:rFonts w:hint="eastAsia"/>
        </w:rPr>
        <w:t>位</w:t>
      </w:r>
      <w:r w:rsidRPr="00C156D2">
        <w:rPr>
          <w:rFonts w:hint="eastAsia"/>
        </w:rPr>
        <w:t xml:space="preserve"> </w:t>
      </w:r>
      <w:r w:rsidRPr="00C156D2">
        <w:rPr>
          <w:rFonts w:hint="eastAsia"/>
        </w:rPr>
        <w:t>系统，提供官方纯净安装、最优参数配置、环境校验、首次初始化账号全套流程，安装后可直接使用前文所有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命令。</w:t>
      </w:r>
    </w:p>
    <w:p w14:paraId="3DE2C416" w14:textId="4484702C" w:rsidR="00C156D2" w:rsidRPr="00C156D2" w:rsidRDefault="00C156D2" w:rsidP="001D5C48">
      <w:pPr>
        <w:pStyle w:val="2"/>
      </w:pPr>
      <w:bookmarkStart w:id="8" w:name="_Toc239597084"/>
      <w:r w:rsidRPr="00C156D2">
        <w:rPr>
          <w:rFonts w:hint="eastAsia"/>
        </w:rPr>
        <w:t>官方下载</w:t>
      </w:r>
      <w:bookmarkEnd w:id="8"/>
    </w:p>
    <w:p w14:paraId="68F92B1E" w14:textId="71C4033A" w:rsidR="00C156D2" w:rsidRPr="00C156D2" w:rsidRDefault="00C156D2" w:rsidP="00171525">
      <w:pPr>
        <w:ind w:firstLine="440"/>
      </w:pPr>
      <w:r w:rsidRPr="00C156D2">
        <w:rPr>
          <w:rFonts w:hint="eastAsia"/>
        </w:rPr>
        <w:t>仅从</w:t>
      </w:r>
      <w:r w:rsidRPr="00C156D2">
        <w:rPr>
          <w:rFonts w:hint="eastAsia"/>
        </w:rPr>
        <w:t>Git</w:t>
      </w:r>
      <w:proofErr w:type="gramStart"/>
      <w:r w:rsidRPr="00C156D2">
        <w:rPr>
          <w:rFonts w:hint="eastAsia"/>
        </w:rPr>
        <w:t>官网下载</w:t>
      </w:r>
      <w:proofErr w:type="gramEnd"/>
      <w:r w:rsidRPr="00C156D2">
        <w:rPr>
          <w:rFonts w:hint="eastAsia"/>
        </w:rPr>
        <w:t>，规避第三方安装包捆绑软件、版本老旧问题</w:t>
      </w:r>
      <w:r w:rsidR="001D5C48">
        <w:rPr>
          <w:rFonts w:hint="eastAsia"/>
        </w:rPr>
        <w:t>，</w:t>
      </w:r>
      <w:proofErr w:type="gramStart"/>
      <w:r w:rsidRPr="00C156D2">
        <w:rPr>
          <w:rFonts w:hint="eastAsia"/>
        </w:rPr>
        <w:t>官网地</w:t>
      </w:r>
      <w:proofErr w:type="gramEnd"/>
      <w:r w:rsidRPr="00C156D2">
        <w:rPr>
          <w:rFonts w:hint="eastAsia"/>
        </w:rPr>
        <w:t>址：</w:t>
      </w:r>
      <w:hyperlink r:id="rId16" w:history="1">
        <w:r w:rsidR="001D5C48" w:rsidRPr="00404543">
          <w:rPr>
            <w:rStyle w:val="afc"/>
            <w:rFonts w:hint="eastAsia"/>
          </w:rPr>
          <w:t>https://git-scm.com/</w:t>
        </w:r>
      </w:hyperlink>
      <w:r w:rsidR="001D5C48">
        <w:rPr>
          <w:rFonts w:hint="eastAsia"/>
        </w:rPr>
        <w:t>。</w:t>
      </w:r>
      <w:proofErr w:type="gramStart"/>
      <w:r w:rsidRPr="00C156D2">
        <w:rPr>
          <w:rFonts w:hint="eastAsia"/>
        </w:rPr>
        <w:t>打开官网后</w:t>
      </w:r>
      <w:proofErr w:type="gramEnd"/>
      <w:r w:rsidRPr="00C156D2">
        <w:rPr>
          <w:rFonts w:hint="eastAsia"/>
        </w:rPr>
        <w:t>自动识别</w:t>
      </w:r>
      <w:r w:rsidRPr="00C156D2">
        <w:rPr>
          <w:rFonts w:hint="eastAsia"/>
        </w:rPr>
        <w:t>Windows</w:t>
      </w:r>
      <w:r w:rsidRPr="00C156D2">
        <w:rPr>
          <w:rFonts w:hint="eastAsia"/>
        </w:rPr>
        <w:t>系统，点击</w:t>
      </w:r>
      <w:r w:rsidRPr="00C156D2">
        <w:rPr>
          <w:rFonts w:hint="eastAsia"/>
        </w:rPr>
        <w:t>Download for Windows</w:t>
      </w:r>
      <w:r w:rsidRPr="00C156D2">
        <w:rPr>
          <w:rFonts w:hint="eastAsia"/>
        </w:rPr>
        <w:t>，选择</w:t>
      </w:r>
      <w:r w:rsidRPr="00C156D2">
        <w:rPr>
          <w:rFonts w:hint="eastAsia"/>
        </w:rPr>
        <w:t xml:space="preserve"> 64-bit Git for Windows Setup </w:t>
      </w:r>
      <w:r w:rsidRPr="00C156D2">
        <w:rPr>
          <w:rFonts w:hint="eastAsia"/>
        </w:rPr>
        <w:t>下载安装包。</w:t>
      </w:r>
    </w:p>
    <w:p w14:paraId="39F802AD" w14:textId="3DD521F1" w:rsidR="00C156D2" w:rsidRPr="00C156D2" w:rsidRDefault="00C156D2" w:rsidP="005F1BDD">
      <w:pPr>
        <w:pStyle w:val="2"/>
      </w:pPr>
      <w:bookmarkStart w:id="9" w:name="_Toc239597085"/>
      <w:r w:rsidRPr="00C156D2">
        <w:rPr>
          <w:rFonts w:hint="eastAsia"/>
        </w:rPr>
        <w:t>分步安装配置</w:t>
      </w:r>
      <w:bookmarkEnd w:id="9"/>
    </w:p>
    <w:p w14:paraId="7A8B8C72" w14:textId="62822E83" w:rsidR="00C156D2" w:rsidRPr="00C156D2" w:rsidRDefault="00C156D2" w:rsidP="00171525">
      <w:pPr>
        <w:ind w:firstLine="440"/>
      </w:pPr>
      <w:r w:rsidRPr="00C156D2">
        <w:rPr>
          <w:rFonts w:hint="eastAsia"/>
        </w:rPr>
        <w:t>双击下载完成的</w:t>
      </w:r>
      <w:r w:rsidRPr="00C156D2">
        <w:rPr>
          <w:rFonts w:hint="eastAsia"/>
        </w:rPr>
        <w:t>`.exe`</w:t>
      </w:r>
      <w:r w:rsidRPr="00C156D2">
        <w:rPr>
          <w:rFonts w:hint="eastAsia"/>
        </w:rPr>
        <w:t>安装包，全程按以下配置操作，其余默认即可：</w:t>
      </w:r>
    </w:p>
    <w:p w14:paraId="5697FD4E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安装路径选择：默认</w:t>
      </w:r>
      <w:r w:rsidRPr="00C156D2">
        <w:rPr>
          <w:rFonts w:hint="eastAsia"/>
        </w:rPr>
        <w:t>C</w:t>
      </w:r>
      <w:r w:rsidRPr="00C156D2">
        <w:rPr>
          <w:rFonts w:hint="eastAsia"/>
        </w:rPr>
        <w:t>盘，可自定义改为</w:t>
      </w:r>
      <w:r w:rsidRPr="00C156D2">
        <w:rPr>
          <w:rFonts w:hint="eastAsia"/>
        </w:rPr>
        <w:t>D</w:t>
      </w:r>
      <w:r w:rsidRPr="00C156D2">
        <w:rPr>
          <w:rFonts w:hint="eastAsia"/>
        </w:rPr>
        <w:t>盘</w:t>
      </w:r>
      <w:r w:rsidRPr="00C156D2">
        <w:rPr>
          <w:rFonts w:hint="eastAsia"/>
        </w:rPr>
        <w:t>/</w:t>
      </w:r>
      <w:r w:rsidRPr="00C156D2">
        <w:rPr>
          <w:rFonts w:hint="eastAsia"/>
        </w:rPr>
        <w:t>其他盘（</w:t>
      </w:r>
      <w:proofErr w:type="gramStart"/>
      <w:r w:rsidRPr="00C156D2">
        <w:rPr>
          <w:rFonts w:hint="eastAsia"/>
        </w:rPr>
        <w:t>建议非</w:t>
      </w:r>
      <w:proofErr w:type="gramEnd"/>
      <w:r w:rsidRPr="00C156D2">
        <w:rPr>
          <w:rFonts w:hint="eastAsia"/>
        </w:rPr>
        <w:t>系统盘，节省</w:t>
      </w:r>
      <w:r w:rsidRPr="00C156D2">
        <w:rPr>
          <w:rFonts w:hint="eastAsia"/>
        </w:rPr>
        <w:t>C</w:t>
      </w:r>
      <w:r w:rsidRPr="00C156D2">
        <w:rPr>
          <w:rFonts w:hint="eastAsia"/>
        </w:rPr>
        <w:t>盘空间），路径不要含中文、空格、特殊符号，点击下一步。</w:t>
      </w:r>
    </w:p>
    <w:p w14:paraId="1FDD77F9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组件选择：默认</w:t>
      </w:r>
      <w:proofErr w:type="gramStart"/>
      <w:r w:rsidRPr="00C156D2">
        <w:rPr>
          <w:rFonts w:hint="eastAsia"/>
        </w:rPr>
        <w:t>勾选全部</w:t>
      </w:r>
      <w:proofErr w:type="gramEnd"/>
      <w:r w:rsidRPr="00C156D2">
        <w:rPr>
          <w:rFonts w:hint="eastAsia"/>
        </w:rPr>
        <w:t>核心组件，无需修改，直接下一步。</w:t>
      </w:r>
    </w:p>
    <w:p w14:paraId="0E504EBF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开始菜单目录：默认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文件夹，无需修改，下一步。</w:t>
      </w:r>
    </w:p>
    <w:p w14:paraId="39E9AD36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lastRenderedPageBreak/>
        <w:t>默认编辑器配置：推荐选择</w:t>
      </w:r>
      <w:r w:rsidRPr="00C156D2">
        <w:rPr>
          <w:rFonts w:hint="eastAsia"/>
        </w:rPr>
        <w:t>VS Code</w:t>
      </w:r>
      <w:r w:rsidRPr="00C156D2">
        <w:rPr>
          <w:rFonts w:hint="eastAsia"/>
        </w:rPr>
        <w:t>（常用开发编辑器），无</w:t>
      </w:r>
      <w:r w:rsidRPr="00C156D2">
        <w:rPr>
          <w:rFonts w:hint="eastAsia"/>
        </w:rPr>
        <w:t>VS Code</w:t>
      </w:r>
      <w:r w:rsidRPr="00C156D2">
        <w:rPr>
          <w:rFonts w:hint="eastAsia"/>
        </w:rPr>
        <w:t>则保持默认，下一步。</w:t>
      </w:r>
    </w:p>
    <w:p w14:paraId="19CC490E" w14:textId="6E3EF2CF" w:rsidR="00C156D2" w:rsidRPr="003E7E97" w:rsidRDefault="00C156D2" w:rsidP="000F5E27">
      <w:pPr>
        <w:widowControl w:val="0"/>
        <w:ind w:firstLine="440"/>
      </w:pPr>
      <w:r w:rsidRPr="00C156D2">
        <w:rPr>
          <w:rFonts w:hint="eastAsia"/>
        </w:rPr>
        <w:t>核心关键：</w:t>
      </w:r>
      <w:r w:rsidRPr="00C156D2">
        <w:rPr>
          <w:rFonts w:hint="eastAsia"/>
        </w:rPr>
        <w:t>PATH</w:t>
      </w:r>
      <w:r w:rsidRPr="00C156D2">
        <w:rPr>
          <w:rFonts w:hint="eastAsia"/>
        </w:rPr>
        <w:t>环境配置（必选）：选择</w:t>
      </w:r>
      <w:r w:rsidRPr="00C156D2">
        <w:rPr>
          <w:rFonts w:hint="eastAsia"/>
        </w:rPr>
        <w:t xml:space="preserve"> Git from the command line and also from 3rd-party software</w:t>
      </w:r>
      <w:r w:rsidR="00A44AAB">
        <w:rPr>
          <w:rFonts w:hint="eastAsia"/>
        </w:rPr>
        <w:t>。</w:t>
      </w:r>
      <w:r w:rsidRPr="00C156D2">
        <w:rPr>
          <w:rFonts w:hint="eastAsia"/>
        </w:rPr>
        <w:t>作用：允许</w:t>
      </w:r>
      <w:r w:rsidRPr="00C156D2">
        <w:rPr>
          <w:rFonts w:hint="eastAsia"/>
        </w:rPr>
        <w:t>Windows</w:t>
      </w:r>
      <w:r w:rsidRPr="00C156D2">
        <w:rPr>
          <w:rFonts w:hint="eastAsia"/>
        </w:rPr>
        <w:t>自带</w:t>
      </w:r>
      <w:r w:rsidRPr="00C156D2">
        <w:rPr>
          <w:rFonts w:hint="eastAsia"/>
        </w:rPr>
        <w:t>CMD</w:t>
      </w:r>
      <w:r w:rsidRPr="00C156D2">
        <w:rPr>
          <w:rFonts w:hint="eastAsia"/>
        </w:rPr>
        <w:t>、</w:t>
      </w:r>
      <w:r w:rsidRPr="00C156D2">
        <w:rPr>
          <w:rFonts w:hint="eastAsia"/>
        </w:rPr>
        <w:t>PowerShell</w:t>
      </w:r>
      <w:r w:rsidRPr="00C156D2">
        <w:rPr>
          <w:rFonts w:hint="eastAsia"/>
        </w:rPr>
        <w:t>、</w:t>
      </w:r>
      <w:r w:rsidRPr="00C156D2">
        <w:rPr>
          <w:rFonts w:hint="eastAsia"/>
        </w:rPr>
        <w:t>Git Bash</w:t>
      </w:r>
      <w:r w:rsidRPr="00C156D2">
        <w:rPr>
          <w:rFonts w:hint="eastAsia"/>
        </w:rPr>
        <w:t>都能识别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命令，全局可用，适配所有终端。</w:t>
      </w:r>
      <w:r w:rsidR="000F5E27">
        <w:rPr>
          <w:rFonts w:hint="eastAsia"/>
        </w:rPr>
        <w:t>它同时会安装</w:t>
      </w:r>
      <w:r w:rsidR="000F5E27">
        <w:rPr>
          <w:rFonts w:hint="eastAsia"/>
        </w:rPr>
        <w:t>Git Bash</w:t>
      </w:r>
      <w:r w:rsidR="000F5E27">
        <w:rPr>
          <w:rFonts w:hint="eastAsia"/>
        </w:rPr>
        <w:t>，</w:t>
      </w:r>
      <w:r w:rsidR="000F5E27">
        <w:rPr>
          <w:rFonts w:hint="eastAsia"/>
        </w:rPr>
        <w:t>Git</w:t>
      </w:r>
      <w:r w:rsidR="000F5E27">
        <w:t xml:space="preserve"> </w:t>
      </w:r>
      <w:r w:rsidR="000F5E27">
        <w:rPr>
          <w:rFonts w:hint="eastAsia"/>
        </w:rPr>
        <w:t>Bash</w:t>
      </w:r>
      <w:r w:rsidR="000F5E27">
        <w:rPr>
          <w:rFonts w:hint="eastAsia"/>
        </w:rPr>
        <w:t>是</w:t>
      </w:r>
      <w:r w:rsidR="000F5E27">
        <w:rPr>
          <w:rFonts w:hint="eastAsia"/>
        </w:rPr>
        <w:t>Git</w:t>
      </w:r>
      <w:r w:rsidR="000F5E27">
        <w:rPr>
          <w:rFonts w:hint="eastAsia"/>
        </w:rPr>
        <w:t>专属终端，完美支持</w:t>
      </w:r>
      <w:r w:rsidR="000F5E27">
        <w:rPr>
          <w:rFonts w:hint="eastAsia"/>
        </w:rPr>
        <w:t xml:space="preserve"> Linux/Mac </w:t>
      </w:r>
      <w:r w:rsidR="000F5E27">
        <w:rPr>
          <w:rFonts w:hint="eastAsia"/>
        </w:rPr>
        <w:t>命令（</w:t>
      </w:r>
      <w:r w:rsidR="000F5E27">
        <w:rPr>
          <w:rFonts w:hint="eastAsia"/>
        </w:rPr>
        <w:t>ls</w:t>
      </w:r>
      <w:r w:rsidR="000F5E27">
        <w:rPr>
          <w:rFonts w:hint="eastAsia"/>
        </w:rPr>
        <w:t>、</w:t>
      </w:r>
      <w:r w:rsidR="000F5E27">
        <w:rPr>
          <w:rFonts w:hint="eastAsia"/>
        </w:rPr>
        <w:t>cat</w:t>
      </w:r>
      <w:r w:rsidR="000F5E27">
        <w:rPr>
          <w:rFonts w:hint="eastAsia"/>
        </w:rPr>
        <w:t>、</w:t>
      </w:r>
      <w:r w:rsidR="000F5E27">
        <w:rPr>
          <w:rFonts w:hint="eastAsia"/>
        </w:rPr>
        <w:t>rm</w:t>
      </w:r>
      <w:r w:rsidR="000F5E27">
        <w:rPr>
          <w:rFonts w:hint="eastAsia"/>
        </w:rPr>
        <w:t>、</w:t>
      </w:r>
      <w:r w:rsidR="000F5E27">
        <w:rPr>
          <w:rFonts w:hint="eastAsia"/>
        </w:rPr>
        <w:t xml:space="preserve">clear </w:t>
      </w:r>
      <w:r w:rsidR="000F5E27">
        <w:rPr>
          <w:rFonts w:hint="eastAsia"/>
        </w:rPr>
        <w:t>等），</w:t>
      </w:r>
      <w:r w:rsidR="000F5E27">
        <w:rPr>
          <w:rFonts w:hint="eastAsia"/>
        </w:rPr>
        <w:t xml:space="preserve">Git </w:t>
      </w:r>
      <w:r w:rsidR="000F5E27">
        <w:rPr>
          <w:rFonts w:hint="eastAsia"/>
        </w:rPr>
        <w:t>所有命令都兼容，体验最好。</w:t>
      </w:r>
      <w:r w:rsidR="00803072">
        <w:rPr>
          <w:rFonts w:hint="eastAsia"/>
        </w:rPr>
        <w:t>Git</w:t>
      </w:r>
      <w:r w:rsidR="00803072">
        <w:t xml:space="preserve"> Bash</w:t>
      </w:r>
      <w:r w:rsidR="000F5E27">
        <w:rPr>
          <w:rFonts w:hint="eastAsia"/>
        </w:rPr>
        <w:t>是独立终端，安装后开始菜单可直接打开</w:t>
      </w:r>
      <w:r w:rsidR="00803072">
        <w:rPr>
          <w:rFonts w:hint="eastAsia"/>
        </w:rPr>
        <w:t>，在它里面使用</w:t>
      </w:r>
      <w:r w:rsidR="00803072">
        <w:rPr>
          <w:rFonts w:hint="eastAsia"/>
        </w:rPr>
        <w:t>Git</w:t>
      </w:r>
      <w:r w:rsidR="00803072">
        <w:rPr>
          <w:rFonts w:hint="eastAsia"/>
        </w:rPr>
        <w:t>最便捷。</w:t>
      </w:r>
      <w:r w:rsidR="00A44AAB">
        <w:rPr>
          <w:noProof/>
        </w:rPr>
        <w:drawing>
          <wp:inline distT="0" distB="0" distL="0" distR="0" wp14:anchorId="1241F923" wp14:editId="22C46221">
            <wp:extent cx="5486400" cy="4257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389" cy="428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5BAD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HTTPS</w:t>
      </w:r>
      <w:r w:rsidRPr="00C156D2">
        <w:rPr>
          <w:rFonts w:hint="eastAsia"/>
        </w:rPr>
        <w:t>传输配置：默认</w:t>
      </w:r>
      <w:r w:rsidRPr="00C156D2">
        <w:rPr>
          <w:rFonts w:hint="eastAsia"/>
        </w:rPr>
        <w:t>OpenSSL</w:t>
      </w:r>
      <w:r w:rsidRPr="00C156D2">
        <w:rPr>
          <w:rFonts w:hint="eastAsia"/>
        </w:rPr>
        <w:t>库，无需修改，下一步。</w:t>
      </w:r>
    </w:p>
    <w:p w14:paraId="2D98E187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换行符转换（开发通用标准）：选择</w:t>
      </w:r>
      <w:r w:rsidRPr="00C156D2">
        <w:rPr>
          <w:rFonts w:hint="eastAsia"/>
        </w:rPr>
        <w:t xml:space="preserve"> Checkout Windows-style, commit Unix-style line endings</w:t>
      </w:r>
    </w:p>
    <w:p w14:paraId="5D10BE2D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作用：</w:t>
      </w:r>
      <w:r w:rsidRPr="00C156D2">
        <w:rPr>
          <w:rFonts w:hint="eastAsia"/>
        </w:rPr>
        <w:t>Windows</w:t>
      </w:r>
      <w:r w:rsidRPr="00C156D2">
        <w:rPr>
          <w:rFonts w:hint="eastAsia"/>
        </w:rPr>
        <w:t>本地换行、提交云端统一</w:t>
      </w:r>
      <w:r w:rsidRPr="00C156D2">
        <w:rPr>
          <w:rFonts w:hint="eastAsia"/>
        </w:rPr>
        <w:t>Linux</w:t>
      </w:r>
      <w:r w:rsidRPr="00C156D2">
        <w:rPr>
          <w:rFonts w:hint="eastAsia"/>
        </w:rPr>
        <w:t>格式，彻底规避跨系统换行冲突。</w:t>
      </w:r>
    </w:p>
    <w:p w14:paraId="665C9EC9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终端模拟器：选择默认</w:t>
      </w:r>
      <w:r w:rsidRPr="00C156D2">
        <w:rPr>
          <w:rFonts w:hint="eastAsia"/>
        </w:rPr>
        <w:t xml:space="preserve"> </w:t>
      </w:r>
      <w:proofErr w:type="spellStart"/>
      <w:r w:rsidRPr="00C156D2">
        <w:rPr>
          <w:rFonts w:hint="eastAsia"/>
        </w:rPr>
        <w:t>MinTTY</w:t>
      </w:r>
      <w:proofErr w:type="spellEnd"/>
      <w:r w:rsidRPr="00C156D2">
        <w:rPr>
          <w:rFonts w:hint="eastAsia"/>
        </w:rPr>
        <w:t>，适配</w:t>
      </w:r>
      <w:r w:rsidRPr="00C156D2">
        <w:rPr>
          <w:rFonts w:hint="eastAsia"/>
        </w:rPr>
        <w:t>Windows11</w:t>
      </w:r>
      <w:r w:rsidRPr="00C156D2">
        <w:rPr>
          <w:rFonts w:hint="eastAsia"/>
        </w:rPr>
        <w:t>终端体验。</w:t>
      </w:r>
    </w:p>
    <w:p w14:paraId="0A446814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lastRenderedPageBreak/>
        <w:t>后续全部默认配置，直至点击</w:t>
      </w:r>
      <w:r w:rsidRPr="00C156D2">
        <w:rPr>
          <w:rFonts w:hint="eastAsia"/>
        </w:rPr>
        <w:t xml:space="preserve"> Install </w:t>
      </w:r>
      <w:r w:rsidRPr="00C156D2">
        <w:rPr>
          <w:rFonts w:hint="eastAsia"/>
        </w:rPr>
        <w:t>完成安装。</w:t>
      </w:r>
    </w:p>
    <w:p w14:paraId="7D597FAF" w14:textId="4B73CA05" w:rsidR="00C156D2" w:rsidRPr="00C156D2" w:rsidRDefault="00C156D2" w:rsidP="00E403D7">
      <w:pPr>
        <w:pStyle w:val="2"/>
      </w:pPr>
      <w:bookmarkStart w:id="10" w:name="_Toc239597086"/>
      <w:r w:rsidRPr="00C156D2">
        <w:rPr>
          <w:rFonts w:hint="eastAsia"/>
        </w:rPr>
        <w:t>校验安装是否成功</w:t>
      </w:r>
      <w:bookmarkEnd w:id="10"/>
    </w:p>
    <w:p w14:paraId="6D845428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安装完成后，任意打开</w:t>
      </w:r>
      <w:r w:rsidRPr="00C156D2">
        <w:rPr>
          <w:rFonts w:hint="eastAsia"/>
        </w:rPr>
        <w:t xml:space="preserve"> CMD/PowerShell/Git Bash</w:t>
      </w:r>
      <w:r w:rsidRPr="00C156D2">
        <w:rPr>
          <w:rFonts w:hint="eastAsia"/>
        </w:rPr>
        <w:t>，输入校验命令：</w:t>
      </w:r>
    </w:p>
    <w:p w14:paraId="1D17BEC5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 xml:space="preserve"># </w:t>
      </w:r>
      <w:r w:rsidRPr="00C156D2">
        <w:rPr>
          <w:rFonts w:hint="eastAsia"/>
        </w:rPr>
        <w:t>查看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版本，输出版本号即安装成功</w:t>
      </w:r>
    </w:p>
    <w:p w14:paraId="32FE5C0A" w14:textId="77777777" w:rsidR="00C156D2" w:rsidRPr="00C156D2" w:rsidRDefault="00C156D2" w:rsidP="00171525">
      <w:pPr>
        <w:ind w:firstLine="440"/>
      </w:pPr>
      <w:r w:rsidRPr="00C156D2">
        <w:t>git --version</w:t>
      </w:r>
    </w:p>
    <w:p w14:paraId="631DC89E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输出示例：</w:t>
      </w:r>
      <w:r w:rsidRPr="00C156D2">
        <w:rPr>
          <w:rFonts w:hint="eastAsia"/>
        </w:rPr>
        <w:t>git version 2.45.1.windows.1</w:t>
      </w:r>
      <w:r w:rsidRPr="00C156D2">
        <w:rPr>
          <w:rFonts w:hint="eastAsia"/>
        </w:rPr>
        <w:t>，代表安装正常、环境变量配置生效。</w:t>
      </w:r>
    </w:p>
    <w:p w14:paraId="08A63F33" w14:textId="497E5721" w:rsidR="00C156D2" w:rsidRPr="00C156D2" w:rsidRDefault="00C156D2" w:rsidP="00052BB7">
      <w:pPr>
        <w:pStyle w:val="2"/>
      </w:pPr>
      <w:bookmarkStart w:id="11" w:name="_Toc239597087"/>
      <w:r w:rsidRPr="00C156D2">
        <w:rPr>
          <w:rFonts w:hint="eastAsia"/>
        </w:rPr>
        <w:t>首次必做：全局用户名</w:t>
      </w:r>
      <w:r w:rsidRPr="00C156D2">
        <w:rPr>
          <w:rFonts w:hint="eastAsia"/>
        </w:rPr>
        <w:t>/</w:t>
      </w:r>
      <w:r w:rsidRPr="00C156D2">
        <w:rPr>
          <w:rFonts w:hint="eastAsia"/>
        </w:rPr>
        <w:t>邮箱配置</w:t>
      </w:r>
      <w:bookmarkEnd w:id="11"/>
    </w:p>
    <w:p w14:paraId="6CD34D48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Git</w:t>
      </w:r>
      <w:r w:rsidRPr="00C156D2">
        <w:rPr>
          <w:rFonts w:hint="eastAsia"/>
        </w:rPr>
        <w:t>本地提交必须绑定身份信息，只需配置一次，永久生效，对应</w:t>
      </w:r>
      <w:r w:rsidRPr="00C156D2">
        <w:rPr>
          <w:rFonts w:hint="eastAsia"/>
        </w:rPr>
        <w:t>GitHub/</w:t>
      </w:r>
      <w:proofErr w:type="spellStart"/>
      <w:r w:rsidRPr="00C156D2">
        <w:rPr>
          <w:rFonts w:hint="eastAsia"/>
        </w:rPr>
        <w:t>Gitee</w:t>
      </w:r>
      <w:proofErr w:type="spellEnd"/>
      <w:r w:rsidRPr="00C156D2">
        <w:rPr>
          <w:rFonts w:hint="eastAsia"/>
        </w:rPr>
        <w:t>账号信息。</w:t>
      </w:r>
    </w:p>
    <w:p w14:paraId="60198B21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 xml:space="preserve"># </w:t>
      </w:r>
      <w:r w:rsidRPr="00C156D2">
        <w:rPr>
          <w:rFonts w:hint="eastAsia"/>
        </w:rPr>
        <w:t>配置全局用户名（替换为自己的昵称</w:t>
      </w:r>
      <w:r w:rsidRPr="00C156D2">
        <w:rPr>
          <w:rFonts w:hint="eastAsia"/>
        </w:rPr>
        <w:t>/</w:t>
      </w:r>
      <w:r w:rsidRPr="00C156D2">
        <w:rPr>
          <w:rFonts w:hint="eastAsia"/>
        </w:rPr>
        <w:t>账号名）</w:t>
      </w:r>
    </w:p>
    <w:p w14:paraId="4EFB5BD6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git config --global user.name "</w:t>
      </w:r>
      <w:r w:rsidRPr="00C156D2">
        <w:rPr>
          <w:rFonts w:hint="eastAsia"/>
        </w:rPr>
        <w:t>你的用户名</w:t>
      </w:r>
      <w:r w:rsidRPr="00C156D2">
        <w:rPr>
          <w:rFonts w:hint="eastAsia"/>
        </w:rPr>
        <w:t>"</w:t>
      </w:r>
    </w:p>
    <w:p w14:paraId="1BFF06CC" w14:textId="77777777" w:rsidR="00C156D2" w:rsidRPr="00C156D2" w:rsidRDefault="00C156D2" w:rsidP="00171525">
      <w:pPr>
        <w:ind w:firstLine="440"/>
      </w:pPr>
    </w:p>
    <w:p w14:paraId="21B482B9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 xml:space="preserve"># </w:t>
      </w:r>
      <w:r w:rsidRPr="00C156D2">
        <w:rPr>
          <w:rFonts w:hint="eastAsia"/>
        </w:rPr>
        <w:t>配置全局邮箱（替换为自己的代码托管平台邮箱）</w:t>
      </w:r>
    </w:p>
    <w:p w14:paraId="2507B90B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 xml:space="preserve">git config --global </w:t>
      </w:r>
      <w:proofErr w:type="spellStart"/>
      <w:r w:rsidRPr="00C156D2">
        <w:rPr>
          <w:rFonts w:hint="eastAsia"/>
        </w:rPr>
        <w:t>user.email</w:t>
      </w:r>
      <w:proofErr w:type="spellEnd"/>
      <w:r w:rsidRPr="00C156D2">
        <w:rPr>
          <w:rFonts w:hint="eastAsia"/>
        </w:rPr>
        <w:t xml:space="preserve"> "</w:t>
      </w:r>
      <w:r w:rsidRPr="00C156D2">
        <w:rPr>
          <w:rFonts w:hint="eastAsia"/>
        </w:rPr>
        <w:t>你的邮箱</w:t>
      </w:r>
      <w:r w:rsidRPr="00C156D2">
        <w:rPr>
          <w:rFonts w:hint="eastAsia"/>
        </w:rPr>
        <w:t>@xxx.com"</w:t>
      </w:r>
    </w:p>
    <w:p w14:paraId="34529990" w14:textId="77777777" w:rsidR="00C156D2" w:rsidRPr="00C156D2" w:rsidRDefault="00C156D2" w:rsidP="00171525">
      <w:pPr>
        <w:ind w:firstLine="440"/>
      </w:pPr>
    </w:p>
    <w:p w14:paraId="5FD9F67D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 xml:space="preserve"># </w:t>
      </w:r>
      <w:r w:rsidRPr="00C156D2">
        <w:rPr>
          <w:rFonts w:hint="eastAsia"/>
        </w:rPr>
        <w:t>查看配置是否生效</w:t>
      </w:r>
    </w:p>
    <w:p w14:paraId="47D1F6B2" w14:textId="77777777" w:rsidR="00C156D2" w:rsidRPr="00C156D2" w:rsidRDefault="00C156D2" w:rsidP="00171525">
      <w:pPr>
        <w:ind w:firstLine="440"/>
      </w:pPr>
      <w:r w:rsidRPr="00C156D2">
        <w:t>git config --global --list</w:t>
      </w:r>
    </w:p>
    <w:p w14:paraId="5CF1E9F9" w14:textId="0E8EED34" w:rsidR="00C156D2" w:rsidRPr="00C156D2" w:rsidRDefault="00C156D2" w:rsidP="001B05E3">
      <w:pPr>
        <w:pStyle w:val="2"/>
      </w:pPr>
      <w:bookmarkStart w:id="12" w:name="_Toc239597088"/>
      <w:r w:rsidRPr="00C156D2">
        <w:rPr>
          <w:rFonts w:hint="eastAsia"/>
        </w:rPr>
        <w:t>安装后常见问题解决</w:t>
      </w:r>
      <w:bookmarkEnd w:id="12"/>
    </w:p>
    <w:p w14:paraId="47A9D118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提示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不是内部命令：安装时</w:t>
      </w:r>
      <w:r w:rsidRPr="00C156D2">
        <w:rPr>
          <w:rFonts w:hint="eastAsia"/>
        </w:rPr>
        <w:t>PATH</w:t>
      </w:r>
      <w:r w:rsidRPr="00C156D2">
        <w:rPr>
          <w:rFonts w:hint="eastAsia"/>
        </w:rPr>
        <w:t>配置选错，重新运行安装包，修改环境变量配置或手动配置系统环境变量。</w:t>
      </w:r>
    </w:p>
    <w:p w14:paraId="58C7652D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t>中文乱码：执行</w:t>
      </w:r>
      <w:r w:rsidRPr="00C156D2">
        <w:rPr>
          <w:rFonts w:hint="eastAsia"/>
        </w:rPr>
        <w:t xml:space="preserve"> git config --global </w:t>
      </w:r>
      <w:proofErr w:type="spellStart"/>
      <w:r w:rsidRPr="00C156D2">
        <w:rPr>
          <w:rFonts w:hint="eastAsia"/>
        </w:rPr>
        <w:t>core.quotepath</w:t>
      </w:r>
      <w:proofErr w:type="spellEnd"/>
      <w:r w:rsidRPr="00C156D2">
        <w:rPr>
          <w:rFonts w:hint="eastAsia"/>
        </w:rPr>
        <w:t xml:space="preserve"> false </w:t>
      </w:r>
      <w:r w:rsidRPr="00C156D2">
        <w:rPr>
          <w:rFonts w:hint="eastAsia"/>
        </w:rPr>
        <w:t>关闭中文转义，解决文件名、注释中文乱码问题。</w:t>
      </w:r>
    </w:p>
    <w:p w14:paraId="748158EB" w14:textId="77777777" w:rsidR="00C156D2" w:rsidRPr="00C156D2" w:rsidRDefault="00C156D2" w:rsidP="00171525">
      <w:pPr>
        <w:ind w:firstLine="440"/>
      </w:pPr>
      <w:r w:rsidRPr="00C156D2">
        <w:rPr>
          <w:rFonts w:hint="eastAsia"/>
        </w:rPr>
        <w:lastRenderedPageBreak/>
        <w:t>权限报错：</w:t>
      </w:r>
      <w:r w:rsidRPr="00C156D2">
        <w:rPr>
          <w:rFonts w:hint="eastAsia"/>
        </w:rPr>
        <w:t>Windows11</w:t>
      </w:r>
      <w:r w:rsidRPr="00C156D2">
        <w:rPr>
          <w:rFonts w:hint="eastAsia"/>
        </w:rPr>
        <w:t>右键终端选择「以管理员身份运行」即可正常操作。</w:t>
      </w:r>
    </w:p>
    <w:p w14:paraId="04BC1CBE" w14:textId="44367177" w:rsidR="00156554" w:rsidRDefault="00C156D2" w:rsidP="00156554">
      <w:pPr>
        <w:ind w:firstLine="440"/>
      </w:pPr>
      <w:r w:rsidRPr="00C156D2">
        <w:rPr>
          <w:rFonts w:hint="eastAsia"/>
        </w:rPr>
        <w:t>完成以上步骤后，即可正常使用前文所有仓库创建、提交、分支、合并、远程同步等</w:t>
      </w:r>
      <w:r w:rsidRPr="00C156D2">
        <w:rPr>
          <w:rFonts w:hint="eastAsia"/>
        </w:rPr>
        <w:t>Git</w:t>
      </w:r>
      <w:r w:rsidRPr="00C156D2">
        <w:rPr>
          <w:rFonts w:hint="eastAsia"/>
        </w:rPr>
        <w:t>全套操作。</w:t>
      </w:r>
    </w:p>
    <w:p w14:paraId="2E2A73A4" w14:textId="47167331" w:rsidR="00B941F3" w:rsidRDefault="00B941F3" w:rsidP="00B941F3">
      <w:pPr>
        <w:pStyle w:val="2"/>
      </w:pPr>
      <w:bookmarkStart w:id="13" w:name="_全局用户名/邮箱配置"/>
      <w:bookmarkStart w:id="14" w:name="_Toc239597089"/>
      <w:bookmarkEnd w:id="13"/>
      <w:r>
        <w:rPr>
          <w:rFonts w:hint="eastAsia"/>
        </w:rPr>
        <w:t>全局用户名</w:t>
      </w:r>
      <w:r>
        <w:rPr>
          <w:rFonts w:hint="eastAsia"/>
        </w:rPr>
        <w:t>/</w:t>
      </w:r>
      <w:r>
        <w:rPr>
          <w:rFonts w:hint="eastAsia"/>
        </w:rPr>
        <w:t>邮箱配置</w:t>
      </w:r>
      <w:bookmarkEnd w:id="14"/>
    </w:p>
    <w:p w14:paraId="2DA316BF" w14:textId="77777777" w:rsidR="00B941F3" w:rsidRDefault="00B941F3" w:rsidP="00B941F3">
      <w:pPr>
        <w:ind w:firstLine="440"/>
      </w:pPr>
      <w:r>
        <w:rPr>
          <w:rFonts w:hint="eastAsia"/>
        </w:rPr>
        <w:t>Git</w:t>
      </w:r>
      <w:r>
        <w:rPr>
          <w:rFonts w:hint="eastAsia"/>
        </w:rPr>
        <w:t>本地提交必须绑定身份信息，只需配置一次，永久生效，对应</w:t>
      </w:r>
      <w:r>
        <w:rPr>
          <w:rFonts w:hint="eastAsia"/>
        </w:rPr>
        <w:t>GitHub/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账号信息。</w:t>
      </w:r>
    </w:p>
    <w:p w14:paraId="64AC71C1" w14:textId="77777777" w:rsidR="00B941F3" w:rsidRDefault="00B941F3" w:rsidP="00B941F3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配置全局用户名（替换为自己的昵称</w:t>
      </w:r>
      <w:r>
        <w:rPr>
          <w:rFonts w:hint="eastAsia"/>
        </w:rPr>
        <w:t>/</w:t>
      </w:r>
      <w:r>
        <w:rPr>
          <w:rFonts w:hint="eastAsia"/>
        </w:rPr>
        <w:t>账号名）</w:t>
      </w:r>
    </w:p>
    <w:p w14:paraId="5975C965" w14:textId="53E75738" w:rsidR="00B941F3" w:rsidRDefault="00B941F3" w:rsidP="00B941F3">
      <w:pPr>
        <w:ind w:firstLine="440"/>
      </w:pPr>
      <w:r>
        <w:rPr>
          <w:rFonts w:hint="eastAsia"/>
        </w:rPr>
        <w:t>git config --global user.name "</w:t>
      </w:r>
      <w:r>
        <w:rPr>
          <w:rFonts w:hint="eastAsia"/>
        </w:rPr>
        <w:t>你的用户名</w:t>
      </w:r>
      <w:r>
        <w:rPr>
          <w:rFonts w:hint="eastAsia"/>
        </w:rPr>
        <w:t>"</w:t>
      </w:r>
    </w:p>
    <w:p w14:paraId="16BC00EF" w14:textId="77777777" w:rsidR="00B941F3" w:rsidRDefault="00B941F3" w:rsidP="00B941F3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配置全局邮箱（替换为自己的代码托管平台邮箱）</w:t>
      </w:r>
    </w:p>
    <w:p w14:paraId="56D7D987" w14:textId="3CAC5ADD" w:rsidR="00B941F3" w:rsidRDefault="00B941F3" w:rsidP="00B941F3">
      <w:pPr>
        <w:ind w:firstLine="440"/>
      </w:pPr>
      <w:r>
        <w:rPr>
          <w:rFonts w:hint="eastAsia"/>
        </w:rPr>
        <w:t xml:space="preserve">git config --global </w:t>
      </w:r>
      <w:proofErr w:type="spellStart"/>
      <w:r>
        <w:rPr>
          <w:rFonts w:hint="eastAsia"/>
        </w:rPr>
        <w:t>user.email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你的邮箱</w:t>
      </w:r>
      <w:r>
        <w:rPr>
          <w:rFonts w:hint="eastAsia"/>
        </w:rPr>
        <w:t>@xxx.com"</w:t>
      </w:r>
    </w:p>
    <w:p w14:paraId="31C101A3" w14:textId="77777777" w:rsidR="00B941F3" w:rsidRDefault="00B941F3" w:rsidP="00B941F3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查看配置是否生效</w:t>
      </w:r>
    </w:p>
    <w:p w14:paraId="77ABB087" w14:textId="5B134477" w:rsidR="00B941F3" w:rsidRDefault="00B941F3" w:rsidP="00B941F3">
      <w:pPr>
        <w:ind w:firstLine="440"/>
      </w:pPr>
      <w:r>
        <w:t xml:space="preserve">git config --global </w:t>
      </w:r>
      <w:r w:rsidR="00C72325">
        <w:t>–</w:t>
      </w:r>
      <w:r>
        <w:t>list</w:t>
      </w:r>
    </w:p>
    <w:p w14:paraId="0D36676B" w14:textId="77777777" w:rsidR="000E572B" w:rsidRDefault="000E572B" w:rsidP="00B941F3">
      <w:pPr>
        <w:ind w:firstLine="440"/>
      </w:pPr>
    </w:p>
    <w:p w14:paraId="3ACBD321" w14:textId="77777777" w:rsidR="00C72325" w:rsidRDefault="00C72325" w:rsidP="00454A36">
      <w:pPr>
        <w:pStyle w:val="2"/>
      </w:pPr>
      <w:bookmarkStart w:id="15" w:name="_Toc239597090"/>
      <w:r>
        <w:rPr>
          <w:rFonts w:hint="eastAsia"/>
        </w:rPr>
        <w:t>随时修改</w:t>
      </w:r>
      <w:r>
        <w:rPr>
          <w:rFonts w:hint="eastAsia"/>
        </w:rPr>
        <w:t xml:space="preserve"> Git </w:t>
      </w:r>
      <w:r>
        <w:rPr>
          <w:rFonts w:hint="eastAsia"/>
        </w:rPr>
        <w:t>绑定身份信息</w:t>
      </w:r>
      <w:bookmarkEnd w:id="15"/>
    </w:p>
    <w:p w14:paraId="386F60B2" w14:textId="3F9D1CA4" w:rsidR="00C72325" w:rsidRDefault="00AA5E3D" w:rsidP="00C72325">
      <w:pPr>
        <w:ind w:firstLine="440"/>
      </w:pPr>
      <w:r>
        <w:rPr>
          <w:rFonts w:hint="eastAsia"/>
        </w:rPr>
        <w:t>以后可以随时修改用户名</w:t>
      </w:r>
      <w:r>
        <w:rPr>
          <w:rFonts w:hint="eastAsia"/>
        </w:rPr>
        <w:t>/</w:t>
      </w:r>
      <w:r>
        <w:rPr>
          <w:rFonts w:hint="eastAsia"/>
        </w:rPr>
        <w:t>邮箱配置。</w:t>
      </w:r>
      <w:r w:rsidR="00C72325">
        <w:rPr>
          <w:rFonts w:hint="eastAsia"/>
        </w:rPr>
        <w:t>Git</w:t>
      </w:r>
      <w:r w:rsidR="00C72325">
        <w:rPr>
          <w:rFonts w:hint="eastAsia"/>
        </w:rPr>
        <w:t>的用户名、邮箱不是一次性绑定的，后期可无限次重新配置、覆盖旧信息，修改后仅对新的</w:t>
      </w:r>
      <w:r w:rsidR="00C72325">
        <w:rPr>
          <w:rFonts w:hint="eastAsia"/>
        </w:rPr>
        <w:t>commit</w:t>
      </w:r>
      <w:r w:rsidR="00C72325">
        <w:rPr>
          <w:rFonts w:hint="eastAsia"/>
        </w:rPr>
        <w:t>生效，不会改动历史已提交的版本记录。</w:t>
      </w:r>
    </w:p>
    <w:p w14:paraId="23DD5FFD" w14:textId="0A72E9CF" w:rsidR="00C72325" w:rsidRDefault="00C72325" w:rsidP="00454A36">
      <w:pPr>
        <w:pStyle w:val="3"/>
      </w:pPr>
      <w:bookmarkStart w:id="16" w:name="_Toc239597091"/>
      <w:r>
        <w:rPr>
          <w:rFonts w:hint="eastAsia"/>
        </w:rPr>
        <w:t>重新修改全局身份信息（所有项目生效）</w:t>
      </w:r>
      <w:bookmarkEnd w:id="16"/>
    </w:p>
    <w:p w14:paraId="7EB81FC8" w14:textId="77777777" w:rsidR="00C72325" w:rsidRDefault="00C72325" w:rsidP="00C72325">
      <w:pPr>
        <w:ind w:firstLine="440"/>
      </w:pPr>
      <w:r>
        <w:rPr>
          <w:rFonts w:hint="eastAsia"/>
        </w:rPr>
        <w:t>直接再次执行配置命令，即可覆盖之前的全局账号信息：</w:t>
      </w:r>
    </w:p>
    <w:p w14:paraId="78A848AB" w14:textId="77777777" w:rsidR="00C72325" w:rsidRDefault="00C72325" w:rsidP="00C7232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重新修改全局用户名</w:t>
      </w:r>
    </w:p>
    <w:p w14:paraId="644F73BA" w14:textId="127464FA" w:rsidR="00C72325" w:rsidRDefault="00C72325" w:rsidP="00C72325">
      <w:pPr>
        <w:ind w:firstLine="440"/>
      </w:pPr>
      <w:r>
        <w:rPr>
          <w:rFonts w:hint="eastAsia"/>
        </w:rPr>
        <w:t>git config --global user.name "</w:t>
      </w:r>
      <w:r>
        <w:rPr>
          <w:rFonts w:hint="eastAsia"/>
        </w:rPr>
        <w:t>新的用户名</w:t>
      </w:r>
      <w:r>
        <w:rPr>
          <w:rFonts w:hint="eastAsia"/>
        </w:rPr>
        <w:t>"</w:t>
      </w:r>
    </w:p>
    <w:p w14:paraId="57178D4C" w14:textId="77777777" w:rsidR="00C72325" w:rsidRDefault="00C72325" w:rsidP="00C7232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重新修改全局邮箱</w:t>
      </w:r>
    </w:p>
    <w:p w14:paraId="3D947793" w14:textId="77777777" w:rsidR="00C72325" w:rsidRDefault="00C72325" w:rsidP="00C72325">
      <w:pPr>
        <w:ind w:firstLine="440"/>
      </w:pPr>
      <w:r>
        <w:rPr>
          <w:rFonts w:hint="eastAsia"/>
        </w:rPr>
        <w:t xml:space="preserve">git config --global </w:t>
      </w:r>
      <w:proofErr w:type="spellStart"/>
      <w:r>
        <w:rPr>
          <w:rFonts w:hint="eastAsia"/>
        </w:rPr>
        <w:t>user.email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新的邮箱</w:t>
      </w:r>
      <w:r>
        <w:rPr>
          <w:rFonts w:hint="eastAsia"/>
        </w:rPr>
        <w:t>@xxx.com"</w:t>
      </w:r>
    </w:p>
    <w:p w14:paraId="03BC0983" w14:textId="3BCA8A9B" w:rsidR="00C72325" w:rsidRDefault="00C72325" w:rsidP="00454A36">
      <w:pPr>
        <w:pStyle w:val="3"/>
      </w:pPr>
      <w:bookmarkStart w:id="17" w:name="_Toc239597092"/>
      <w:proofErr w:type="gramStart"/>
      <w:r>
        <w:rPr>
          <w:rFonts w:hint="eastAsia"/>
        </w:rPr>
        <w:lastRenderedPageBreak/>
        <w:t>仅修改</w:t>
      </w:r>
      <w:proofErr w:type="gramEnd"/>
      <w:r>
        <w:rPr>
          <w:rFonts w:hint="eastAsia"/>
        </w:rPr>
        <w:t>当前单个项目身份（局部覆盖）</w:t>
      </w:r>
      <w:bookmarkEnd w:id="17"/>
    </w:p>
    <w:p w14:paraId="5FC5A886" w14:textId="77777777" w:rsidR="00C72325" w:rsidRDefault="00C72325" w:rsidP="00C72325">
      <w:pPr>
        <w:ind w:firstLine="440"/>
      </w:pPr>
      <w:r>
        <w:rPr>
          <w:rFonts w:hint="eastAsia"/>
        </w:rPr>
        <w:t>如果需要单个项目使用专属账号（比如公司项目用工作邮箱、个人项目用私人邮箱），进入对应项目文件夹，去掉</w:t>
      </w:r>
      <w:r>
        <w:rPr>
          <w:rFonts w:hint="eastAsia"/>
        </w:rPr>
        <w:t xml:space="preserve"> --global </w:t>
      </w:r>
      <w:r>
        <w:rPr>
          <w:rFonts w:hint="eastAsia"/>
        </w:rPr>
        <w:t>参数即可，仅对当前仓库生效，不影响全局配置：</w:t>
      </w:r>
    </w:p>
    <w:p w14:paraId="3CDF16E3" w14:textId="77777777" w:rsidR="00C72325" w:rsidRDefault="00C72325" w:rsidP="00C7232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当前项目专属用户名（局部生效）</w:t>
      </w:r>
    </w:p>
    <w:p w14:paraId="557DE61E" w14:textId="77777777" w:rsidR="00C72325" w:rsidRDefault="00C72325" w:rsidP="00C72325">
      <w:pPr>
        <w:ind w:firstLine="440"/>
      </w:pPr>
      <w:r>
        <w:rPr>
          <w:rFonts w:hint="eastAsia"/>
        </w:rPr>
        <w:t>git config user.name "</w:t>
      </w:r>
      <w:r>
        <w:rPr>
          <w:rFonts w:hint="eastAsia"/>
        </w:rPr>
        <w:t>项目专属用户名</w:t>
      </w:r>
      <w:r>
        <w:rPr>
          <w:rFonts w:hint="eastAsia"/>
        </w:rPr>
        <w:t>"</w:t>
      </w:r>
    </w:p>
    <w:p w14:paraId="59F1FD11" w14:textId="77777777" w:rsidR="00C72325" w:rsidRDefault="00C72325" w:rsidP="00C72325">
      <w:pPr>
        <w:ind w:firstLine="440"/>
      </w:pPr>
    </w:p>
    <w:p w14:paraId="33864BCB" w14:textId="77777777" w:rsidR="00C72325" w:rsidRDefault="00C72325" w:rsidP="00C7232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当前项目专属邮箱（局部生效）</w:t>
      </w:r>
    </w:p>
    <w:p w14:paraId="421683B0" w14:textId="77777777" w:rsidR="00C72325" w:rsidRDefault="00C72325" w:rsidP="00C72325">
      <w:pPr>
        <w:ind w:firstLine="440"/>
      </w:pPr>
      <w:r>
        <w:rPr>
          <w:rFonts w:hint="eastAsia"/>
        </w:rPr>
        <w:t xml:space="preserve">git config </w:t>
      </w:r>
      <w:proofErr w:type="spellStart"/>
      <w:r>
        <w:rPr>
          <w:rFonts w:hint="eastAsia"/>
        </w:rPr>
        <w:t>user.email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工作邮箱</w:t>
      </w:r>
      <w:r>
        <w:rPr>
          <w:rFonts w:hint="eastAsia"/>
        </w:rPr>
        <w:t>@xxx.com"</w:t>
      </w:r>
    </w:p>
    <w:p w14:paraId="74C6C1B7" w14:textId="0D7EB505" w:rsidR="00C72325" w:rsidRDefault="00C72325" w:rsidP="00BA54E8">
      <w:pPr>
        <w:pStyle w:val="3"/>
      </w:pPr>
      <w:bookmarkStart w:id="18" w:name="_Toc239597093"/>
      <w:r>
        <w:rPr>
          <w:rFonts w:hint="eastAsia"/>
        </w:rPr>
        <w:t>查看当前生效的身份配置</w:t>
      </w:r>
      <w:bookmarkEnd w:id="18"/>
    </w:p>
    <w:p w14:paraId="08026DF7" w14:textId="77777777" w:rsidR="00C72325" w:rsidRDefault="00C72325" w:rsidP="00C7232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查看所有配置，核对用户名、邮箱</w:t>
      </w:r>
    </w:p>
    <w:p w14:paraId="6041402B" w14:textId="77777777" w:rsidR="00C72325" w:rsidRDefault="00C72325" w:rsidP="00C72325">
      <w:pPr>
        <w:ind w:firstLine="440"/>
      </w:pPr>
      <w:r>
        <w:t>git config --global --list</w:t>
      </w:r>
    </w:p>
    <w:p w14:paraId="4247AE9A" w14:textId="77777777" w:rsidR="00C72325" w:rsidRDefault="00C72325" w:rsidP="00C72325">
      <w:pPr>
        <w:ind w:firstLine="440"/>
      </w:pPr>
    </w:p>
    <w:p w14:paraId="530222E2" w14:textId="77777777" w:rsidR="00C72325" w:rsidRDefault="00C72325" w:rsidP="00C7232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查看当前项目专属配置</w:t>
      </w:r>
    </w:p>
    <w:p w14:paraId="1401293F" w14:textId="77777777" w:rsidR="00C72325" w:rsidRDefault="00C72325" w:rsidP="00C72325">
      <w:pPr>
        <w:ind w:firstLine="440"/>
      </w:pPr>
      <w:r>
        <w:t>git config --list</w:t>
      </w:r>
    </w:p>
    <w:p w14:paraId="0B981401" w14:textId="77777777" w:rsidR="00C72325" w:rsidRDefault="00C72325" w:rsidP="00C72325">
      <w:pPr>
        <w:ind w:firstLine="440"/>
      </w:pPr>
      <w:r>
        <w:rPr>
          <w:rFonts w:hint="eastAsia"/>
        </w:rPr>
        <w:t xml:space="preserve">4. </w:t>
      </w:r>
      <w:r>
        <w:rPr>
          <w:rFonts w:hint="eastAsia"/>
        </w:rPr>
        <w:t>清空全局身份信息</w:t>
      </w:r>
    </w:p>
    <w:p w14:paraId="64443417" w14:textId="77777777" w:rsidR="00C72325" w:rsidRDefault="00C72325" w:rsidP="00C72325">
      <w:pPr>
        <w:ind w:firstLine="440"/>
      </w:pPr>
      <w:r>
        <w:rPr>
          <w:rFonts w:hint="eastAsia"/>
        </w:rPr>
        <w:t>如需解绑原有账号，可直接删除全局配置：</w:t>
      </w:r>
    </w:p>
    <w:p w14:paraId="278F4C5F" w14:textId="77777777" w:rsidR="00C72325" w:rsidRDefault="00C72325" w:rsidP="00C72325">
      <w:pPr>
        <w:ind w:firstLine="440"/>
      </w:pPr>
      <w:r>
        <w:t>git config --global --unset user.name</w:t>
      </w:r>
    </w:p>
    <w:p w14:paraId="761483E1" w14:textId="3F718F36" w:rsidR="00C72325" w:rsidRPr="00C72325" w:rsidRDefault="00C72325" w:rsidP="00C72325">
      <w:pPr>
        <w:ind w:firstLine="440"/>
      </w:pPr>
      <w:r>
        <w:t xml:space="preserve">git config --global --unset </w:t>
      </w:r>
      <w:proofErr w:type="spellStart"/>
      <w:proofErr w:type="gramStart"/>
      <w:r>
        <w:t>user.email</w:t>
      </w:r>
      <w:proofErr w:type="spellEnd"/>
      <w:proofErr w:type="gramEnd"/>
    </w:p>
    <w:p w14:paraId="457B99C8" w14:textId="5D838C99" w:rsidR="00AC1A4F" w:rsidRDefault="00AC1A4F" w:rsidP="008C3A9C">
      <w:pPr>
        <w:pStyle w:val="1"/>
      </w:pPr>
      <w:bookmarkStart w:id="19" w:name="_Toc239597094"/>
      <w:r>
        <w:rPr>
          <w:rFonts w:hint="eastAsia"/>
        </w:rPr>
        <w:t>从零开始：创建</w:t>
      </w:r>
      <w:r>
        <w:rPr>
          <w:rFonts w:hint="eastAsia"/>
        </w:rPr>
        <w:t xml:space="preserve"> Git </w:t>
      </w:r>
      <w:r>
        <w:rPr>
          <w:rFonts w:hint="eastAsia"/>
        </w:rPr>
        <w:t>仓库（两种方式）</w:t>
      </w:r>
      <w:bookmarkEnd w:id="19"/>
    </w:p>
    <w:p w14:paraId="2C8CAA06" w14:textId="768934EE" w:rsidR="007D6ACA" w:rsidRDefault="009203CC" w:rsidP="009203CC">
      <w:pPr>
        <w:ind w:firstLine="440"/>
      </w:pPr>
      <w:r>
        <w:rPr>
          <w:rFonts w:hint="eastAsia"/>
        </w:rPr>
        <w:t>如果安装过程中，在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终端里面建立了</w:t>
      </w:r>
      <w:r>
        <w:rPr>
          <w:rFonts w:hint="eastAsia"/>
        </w:rPr>
        <w:t>path</w:t>
      </w:r>
      <w:r>
        <w:rPr>
          <w:rFonts w:hint="eastAsia"/>
        </w:rPr>
        <w:t>路径，那么可以在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里面使用。但最好在</w:t>
      </w:r>
      <w:r>
        <w:rPr>
          <w:rFonts w:hint="eastAsia"/>
        </w:rPr>
        <w:t>Git</w:t>
      </w:r>
      <w:r>
        <w:t xml:space="preserve"> bash</w:t>
      </w:r>
      <w:r>
        <w:rPr>
          <w:rFonts w:hint="eastAsia"/>
        </w:rPr>
        <w:t>中使用。从“开始”菜单找到“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Bash</w:t>
      </w:r>
      <w:r>
        <w:rPr>
          <w:rFonts w:hint="eastAsia"/>
        </w:rPr>
        <w:t>”</w:t>
      </w:r>
      <w:r w:rsidR="007D6ACA">
        <w:rPr>
          <w:rFonts w:hint="eastAsia"/>
        </w:rPr>
        <w:t>，它会打开一个类似</w:t>
      </w:r>
      <w:r w:rsidR="007D6ACA">
        <w:t>Linux</w:t>
      </w:r>
      <w:r w:rsidR="007D6ACA">
        <w:rPr>
          <w:rFonts w:hint="eastAsia"/>
        </w:rPr>
        <w:t>的终端窗口，一些</w:t>
      </w:r>
      <w:r w:rsidR="007D6ACA">
        <w:rPr>
          <w:rFonts w:hint="eastAsia"/>
        </w:rPr>
        <w:t>Linux</w:t>
      </w:r>
      <w:r w:rsidR="007D6ACA">
        <w:rPr>
          <w:rFonts w:hint="eastAsia"/>
        </w:rPr>
        <w:t>的命令也可以使用。</w:t>
      </w:r>
    </w:p>
    <w:p w14:paraId="1EAD99E3" w14:textId="64F197C2" w:rsidR="00587E6B" w:rsidRPr="009203CC" w:rsidRDefault="0081152C" w:rsidP="009203CC">
      <w:pPr>
        <w:ind w:firstLine="440"/>
      </w:pPr>
      <w:r>
        <w:rPr>
          <w:rFonts w:hint="eastAsia"/>
        </w:rPr>
        <w:lastRenderedPageBreak/>
        <w:t>开始下面的实践前，先</w:t>
      </w:r>
      <w:r w:rsidR="00E34A41">
        <w:rPr>
          <w:rFonts w:hint="eastAsia"/>
        </w:rPr>
        <w:t>按前面的说明</w:t>
      </w:r>
      <w:hyperlink w:anchor="_全局用户名/邮箱配置" w:history="1">
        <w:r w:rsidRPr="00E34A41">
          <w:rPr>
            <w:rStyle w:val="afc"/>
            <w:rFonts w:hint="eastAsia"/>
          </w:rPr>
          <w:t>绑定身份信息</w:t>
        </w:r>
      </w:hyperlink>
      <w:r>
        <w:rPr>
          <w:rFonts w:hint="eastAsia"/>
        </w:rPr>
        <w:t>。</w:t>
      </w:r>
      <w:r w:rsidR="00587E6B">
        <w:rPr>
          <w:rFonts w:hint="eastAsia"/>
        </w:rPr>
        <w:t>我们按方式一来创建本地仓库并</w:t>
      </w:r>
      <w:r w:rsidR="008957EF">
        <w:rPr>
          <w:rFonts w:hint="eastAsia"/>
        </w:rPr>
        <w:t>在它基础上开展</w:t>
      </w:r>
      <w:r w:rsidR="00587E6B">
        <w:rPr>
          <w:rFonts w:hint="eastAsia"/>
        </w:rPr>
        <w:t>后续的实践操作。</w:t>
      </w:r>
    </w:p>
    <w:p w14:paraId="31C76BB1" w14:textId="397A2A17" w:rsidR="00AC1A4F" w:rsidRDefault="00AC1A4F" w:rsidP="008C3A9C">
      <w:pPr>
        <w:pStyle w:val="2"/>
      </w:pPr>
      <w:bookmarkStart w:id="20" w:name="_Toc239597095"/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：本地新建仓库（本地项目初始化）</w:t>
      </w:r>
      <w:bookmarkEnd w:id="20"/>
    </w:p>
    <w:p w14:paraId="4A7B3D91" w14:textId="37F37082" w:rsidR="00AC1A4F" w:rsidRDefault="00AC1A4F" w:rsidP="00266605">
      <w:pPr>
        <w:ind w:firstLine="440"/>
      </w:pPr>
      <w:r>
        <w:rPr>
          <w:rFonts w:hint="eastAsia"/>
        </w:rPr>
        <w:t>适用于：本地已有文件夹</w:t>
      </w:r>
      <w:r>
        <w:rPr>
          <w:rFonts w:hint="eastAsia"/>
        </w:rPr>
        <w:t>/</w:t>
      </w:r>
      <w:r>
        <w:rPr>
          <w:rFonts w:hint="eastAsia"/>
        </w:rPr>
        <w:t>新建项目，需要纳入</w:t>
      </w:r>
      <w:r>
        <w:rPr>
          <w:rFonts w:hint="eastAsia"/>
        </w:rPr>
        <w:t>Git</w:t>
      </w:r>
      <w:r>
        <w:rPr>
          <w:rFonts w:hint="eastAsia"/>
        </w:rPr>
        <w:t>版本管理</w:t>
      </w:r>
      <w:r w:rsidR="00D76CFF">
        <w:rPr>
          <w:rFonts w:hint="eastAsia"/>
        </w:rPr>
        <w:t>。</w:t>
      </w:r>
    </w:p>
    <w:p w14:paraId="124C0470" w14:textId="6A6C9ED8" w:rsidR="00AC1A4F" w:rsidRDefault="00AC1A4F" w:rsidP="00266605">
      <w:pPr>
        <w:ind w:firstLine="440"/>
      </w:pPr>
      <w:r>
        <w:rPr>
          <w:rFonts w:hint="eastAsia"/>
        </w:rPr>
        <w:t>1.</w:t>
      </w:r>
      <w:r>
        <w:rPr>
          <w:rFonts w:hint="eastAsia"/>
        </w:rPr>
        <w:t>进入项目文件夹（任意目录）</w:t>
      </w:r>
    </w:p>
    <w:p w14:paraId="66F41D92" w14:textId="285C8AE3" w:rsidR="007902E8" w:rsidRDefault="004B6D1F" w:rsidP="00912D5E">
      <w:pPr>
        <w:ind w:left="400" w:firstLine="440"/>
      </w:pPr>
      <w:r>
        <w:rPr>
          <w:rFonts w:hint="eastAsia"/>
        </w:rPr>
        <w:t>可以用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>命令查看当前所处的文件夹，转到</w:t>
      </w:r>
      <w:r>
        <w:rPr>
          <w:rFonts w:hint="eastAsia"/>
        </w:rPr>
        <w:t>E</w:t>
      </w:r>
      <w:r>
        <w:rPr>
          <w:rFonts w:hint="eastAsia"/>
        </w:rPr>
        <w:t>盘，用</w:t>
      </w:r>
      <w:r>
        <w:rPr>
          <w:rFonts w:hint="eastAsia"/>
        </w:rPr>
        <w:t>cd</w:t>
      </w:r>
      <w:r>
        <w:t xml:space="preserve"> /e</w:t>
      </w:r>
      <w:r>
        <w:rPr>
          <w:rFonts w:hint="eastAsia"/>
        </w:rPr>
        <w:t>命令。</w:t>
      </w:r>
      <w:r w:rsidR="00D9233A">
        <w:rPr>
          <w:rFonts w:hint="eastAsia"/>
        </w:rPr>
        <w:t>注意</w:t>
      </w:r>
      <w:r w:rsidR="00D9233A">
        <w:rPr>
          <w:rFonts w:hint="eastAsia"/>
        </w:rPr>
        <w:t>/</w:t>
      </w:r>
      <w:r w:rsidR="00D9233A">
        <w:rPr>
          <w:rFonts w:hint="eastAsia"/>
        </w:rPr>
        <w:t>的方向</w:t>
      </w:r>
      <w:r w:rsidR="007902E8">
        <w:rPr>
          <w:rFonts w:hint="eastAsia"/>
        </w:rPr>
        <w:t>，不是</w:t>
      </w:r>
      <w:r w:rsidR="007902E8">
        <w:rPr>
          <w:rFonts w:hint="eastAsia"/>
        </w:rPr>
        <w:t>\</w:t>
      </w:r>
      <w:r w:rsidR="007902E8">
        <w:rPr>
          <w:rFonts w:hint="eastAsia"/>
        </w:rPr>
        <w:t>。</w:t>
      </w:r>
    </w:p>
    <w:p w14:paraId="38B5CB97" w14:textId="13638D33" w:rsidR="00421A3A" w:rsidRDefault="00B82688" w:rsidP="00912D5E">
      <w:pPr>
        <w:ind w:left="400" w:firstLine="440"/>
      </w:pPr>
      <w:r>
        <w:rPr>
          <w:rFonts w:hint="eastAsia"/>
        </w:rPr>
        <w:t>创建一个新文件夹</w:t>
      </w:r>
      <w:r w:rsidR="00421A3A">
        <w:rPr>
          <w:rFonts w:hint="eastAsia"/>
        </w:rPr>
        <w:t>：</w:t>
      </w:r>
      <w:proofErr w:type="spellStart"/>
      <w:r w:rsidR="00421A3A">
        <w:rPr>
          <w:rFonts w:hint="eastAsia"/>
        </w:rPr>
        <w:t>mkdir</w:t>
      </w:r>
      <w:proofErr w:type="spellEnd"/>
      <w:r w:rsidR="00421A3A">
        <w:t xml:space="preserve"> </w:t>
      </w:r>
      <w:proofErr w:type="spellStart"/>
      <w:r w:rsidR="00421A3A">
        <w:rPr>
          <w:rFonts w:hint="eastAsia"/>
        </w:rPr>
        <w:t>tryGit</w:t>
      </w:r>
      <w:proofErr w:type="spellEnd"/>
    </w:p>
    <w:p w14:paraId="39D480C3" w14:textId="1CA7D8CC" w:rsidR="00B82688" w:rsidRDefault="00B82688" w:rsidP="00B82688">
      <w:pPr>
        <w:ind w:left="400" w:firstLine="440"/>
      </w:pPr>
      <w:r>
        <w:rPr>
          <w:rFonts w:hint="eastAsia"/>
        </w:rPr>
        <w:t xml:space="preserve">cd </w:t>
      </w:r>
      <w:r>
        <w:t>&lt;</w:t>
      </w:r>
      <w:r>
        <w:rPr>
          <w:rFonts w:hint="eastAsia"/>
        </w:rPr>
        <w:t>你的项目文件夹路径</w:t>
      </w:r>
      <w:r>
        <w:rPr>
          <w:rFonts w:hint="eastAsia"/>
        </w:rPr>
        <w:t>&gt;</w:t>
      </w:r>
      <w:r w:rsidR="009D17D5">
        <w:rPr>
          <w:rFonts w:hint="eastAsia"/>
        </w:rPr>
        <w:t>，如</w:t>
      </w:r>
      <w:r w:rsidR="009D17D5">
        <w:rPr>
          <w:rFonts w:hint="eastAsia"/>
        </w:rPr>
        <w:t>cd</w:t>
      </w:r>
      <w:r w:rsidR="009D17D5">
        <w:t xml:space="preserve"> </w:t>
      </w:r>
      <w:proofErr w:type="spellStart"/>
      <w:r w:rsidR="009D17D5">
        <w:t>TryGit</w:t>
      </w:r>
      <w:proofErr w:type="spellEnd"/>
    </w:p>
    <w:p w14:paraId="1338A818" w14:textId="77777777" w:rsidR="00B82688" w:rsidRPr="00B82688" w:rsidRDefault="00B82688" w:rsidP="00912D5E">
      <w:pPr>
        <w:ind w:left="400" w:firstLine="440"/>
      </w:pPr>
    </w:p>
    <w:p w14:paraId="71E85C4B" w14:textId="3B026BF3" w:rsidR="00AC1A4F" w:rsidRDefault="00AC1A4F" w:rsidP="00266605">
      <w:pPr>
        <w:ind w:firstLine="440"/>
      </w:pPr>
      <w:r>
        <w:rPr>
          <w:rFonts w:hint="eastAsia"/>
        </w:rPr>
        <w:t>2.</w:t>
      </w:r>
      <w:r>
        <w:rPr>
          <w:rFonts w:hint="eastAsia"/>
        </w:rPr>
        <w:t>初始化</w:t>
      </w:r>
      <w:r>
        <w:rPr>
          <w:rFonts w:hint="eastAsia"/>
        </w:rPr>
        <w:t>Git</w:t>
      </w:r>
      <w:r>
        <w:rPr>
          <w:rFonts w:hint="eastAsia"/>
        </w:rPr>
        <w:t>仓库（生成隐藏</w:t>
      </w:r>
      <w:r>
        <w:rPr>
          <w:rFonts w:hint="eastAsia"/>
        </w:rPr>
        <w:t xml:space="preserve"> .git </w:t>
      </w:r>
      <w:r>
        <w:rPr>
          <w:rFonts w:hint="eastAsia"/>
        </w:rPr>
        <w:t>文件夹，本地仓库正式创建）</w:t>
      </w:r>
    </w:p>
    <w:p w14:paraId="7A29AF84" w14:textId="39ECD1E6" w:rsidR="00AC1A4F" w:rsidRDefault="00AC1A4F" w:rsidP="00912D5E">
      <w:pPr>
        <w:ind w:left="400" w:firstLine="440"/>
      </w:pPr>
      <w:r>
        <w:t xml:space="preserve">git </w:t>
      </w:r>
      <w:proofErr w:type="spellStart"/>
      <w:r>
        <w:t>init</w:t>
      </w:r>
      <w:proofErr w:type="spellEnd"/>
    </w:p>
    <w:p w14:paraId="4D3D45F6" w14:textId="29D415F4" w:rsidR="00432013" w:rsidRDefault="00432013" w:rsidP="00912D5E">
      <w:pPr>
        <w:ind w:left="400" w:firstLine="440"/>
      </w:pPr>
      <w:r>
        <w:rPr>
          <w:rFonts w:hint="eastAsia"/>
        </w:rPr>
        <w:t>运行成功后，可以</w:t>
      </w:r>
      <w:r>
        <w:rPr>
          <w:rFonts w:hint="eastAsia"/>
        </w:rPr>
        <w:t>l</w:t>
      </w:r>
      <w:r>
        <w:t>s -l -all</w:t>
      </w:r>
      <w:r>
        <w:rPr>
          <w:rFonts w:hint="eastAsia"/>
        </w:rPr>
        <w:t>列出当前文件夹中（目录）的所有文件，可以看到多出了一个</w:t>
      </w:r>
      <w:r>
        <w:rPr>
          <w:rFonts w:hint="eastAsia"/>
        </w:rPr>
        <w:t>.</w:t>
      </w:r>
      <w:r>
        <w:t>git</w:t>
      </w:r>
      <w:r>
        <w:rPr>
          <w:rFonts w:hint="eastAsia"/>
        </w:rPr>
        <w:t>目录。</w:t>
      </w:r>
    </w:p>
    <w:p w14:paraId="2C3F47FA" w14:textId="77777777" w:rsidR="00AC1A4F" w:rsidRDefault="00AC1A4F" w:rsidP="00266605">
      <w:pPr>
        <w:ind w:firstLine="440"/>
      </w:pPr>
      <w:r>
        <w:rPr>
          <w:rFonts w:hint="eastAsia"/>
        </w:rPr>
        <w:t>执行</w:t>
      </w:r>
      <w:r>
        <w:rPr>
          <w:rFonts w:hint="eastAsia"/>
        </w:rPr>
        <w:t xml:space="preserve"> 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后：文件夹变成</w:t>
      </w:r>
      <w:r>
        <w:rPr>
          <w:rFonts w:hint="eastAsia"/>
        </w:rPr>
        <w:t>Git</w:t>
      </w:r>
      <w:r>
        <w:rPr>
          <w:rFonts w:hint="eastAsia"/>
        </w:rPr>
        <w:t>本地仓库，自动创建核心的四区架构，开始跟踪文件改动。</w:t>
      </w:r>
    </w:p>
    <w:p w14:paraId="12B90063" w14:textId="4BCCF2C0" w:rsidR="00AC1A4F" w:rsidRDefault="00AC1A4F" w:rsidP="008C3A9C">
      <w:pPr>
        <w:pStyle w:val="2"/>
      </w:pPr>
      <w:bookmarkStart w:id="21" w:name="_Toc239597096"/>
      <w:r>
        <w:rPr>
          <w:rFonts w:hint="eastAsia"/>
        </w:rPr>
        <w:t>方式</w:t>
      </w:r>
      <w:r>
        <w:rPr>
          <w:rFonts w:hint="eastAsia"/>
        </w:rPr>
        <w:t>2</w:t>
      </w:r>
      <w:r>
        <w:rPr>
          <w:rFonts w:hint="eastAsia"/>
        </w:rPr>
        <w:t>：克隆远程仓库</w:t>
      </w:r>
      <w:bookmarkEnd w:id="21"/>
    </w:p>
    <w:p w14:paraId="5E50A324" w14:textId="77777777" w:rsidR="00AC1A4F" w:rsidRDefault="00AC1A4F" w:rsidP="00266605">
      <w:pPr>
        <w:ind w:firstLine="440"/>
      </w:pPr>
      <w:r>
        <w:rPr>
          <w:rFonts w:hint="eastAsia"/>
        </w:rPr>
        <w:t>适用于：拉取</w:t>
      </w:r>
      <w:r>
        <w:rPr>
          <w:rFonts w:hint="eastAsia"/>
        </w:rPr>
        <w:t>GitHub/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/GitLab</w:t>
      </w:r>
      <w:r>
        <w:rPr>
          <w:rFonts w:hint="eastAsia"/>
        </w:rPr>
        <w:t>已有项目到本地</w:t>
      </w:r>
    </w:p>
    <w:p w14:paraId="592FC418" w14:textId="77777777" w:rsidR="00AC1A4F" w:rsidRDefault="00AC1A4F" w:rsidP="00266605">
      <w:pPr>
        <w:ind w:firstLine="440"/>
      </w:pPr>
      <w:r>
        <w:rPr>
          <w:rFonts w:hint="eastAsia"/>
        </w:rPr>
        <w:t xml:space="preserve"># </w:t>
      </w:r>
      <w:r>
        <w:rPr>
          <w:rFonts w:hint="eastAsia"/>
        </w:rPr>
        <w:t>克隆远程仓库到本地（自动生成完整本地仓库</w:t>
      </w:r>
      <w:r>
        <w:rPr>
          <w:rFonts w:hint="eastAsia"/>
        </w:rPr>
        <w:t>+</w:t>
      </w:r>
      <w:r>
        <w:rPr>
          <w:rFonts w:hint="eastAsia"/>
        </w:rPr>
        <w:t>四区结构）</w:t>
      </w:r>
    </w:p>
    <w:p w14:paraId="1882A85C" w14:textId="77777777" w:rsidR="00AC1A4F" w:rsidRDefault="00AC1A4F" w:rsidP="00266605">
      <w:pPr>
        <w:ind w:firstLine="440"/>
      </w:pPr>
      <w:r>
        <w:rPr>
          <w:rFonts w:hint="eastAsia"/>
        </w:rPr>
        <w:t xml:space="preserve">git clone </w:t>
      </w:r>
      <w:r>
        <w:rPr>
          <w:rFonts w:hint="eastAsia"/>
        </w:rPr>
        <w:t>远程仓库地址</w:t>
      </w:r>
      <w:r>
        <w:rPr>
          <w:rFonts w:hint="eastAsia"/>
        </w:rPr>
        <w:t>.git</w:t>
      </w:r>
    </w:p>
    <w:p w14:paraId="2B000B02" w14:textId="06F03257" w:rsidR="000C0C39" w:rsidRDefault="00AC1A4F" w:rsidP="00266605">
      <w:pPr>
        <w:ind w:firstLine="440"/>
      </w:pPr>
      <w:r>
        <w:rPr>
          <w:rFonts w:hint="eastAsia"/>
        </w:rPr>
        <w:t>特点：克隆后直接拥有完整版本历史、分支配置，无需手动初始化。</w:t>
      </w:r>
    </w:p>
    <w:p w14:paraId="47C7D7B9" w14:textId="64C650BE" w:rsidR="002348DD" w:rsidRDefault="002348DD" w:rsidP="002348DD">
      <w:pPr>
        <w:pStyle w:val="1"/>
      </w:pPr>
      <w:bookmarkStart w:id="22" w:name="_Toc239597097"/>
      <w:r>
        <w:rPr>
          <w:rFonts w:hint="eastAsia"/>
        </w:rPr>
        <w:lastRenderedPageBreak/>
        <w:t>创建、编辑本地工作文件</w:t>
      </w:r>
      <w:bookmarkEnd w:id="22"/>
    </w:p>
    <w:p w14:paraId="73467DB7" w14:textId="5DFE3812" w:rsidR="00F50F37" w:rsidRPr="00F50F37" w:rsidRDefault="00F50F37" w:rsidP="00F50F37">
      <w:pPr>
        <w:ind w:firstLine="440"/>
      </w:pPr>
      <w:bookmarkStart w:id="23" w:name="heading_31"/>
      <w:r w:rsidRPr="00F50F37">
        <w:t>实操：</w:t>
      </w:r>
      <w:r w:rsidRPr="00F50F37">
        <w:t xml:space="preserve">git </w:t>
      </w:r>
      <w:proofErr w:type="spellStart"/>
      <w:r w:rsidRPr="00F50F37">
        <w:t>init</w:t>
      </w:r>
      <w:proofErr w:type="spellEnd"/>
      <w:r w:rsidRPr="00F50F37">
        <w:t xml:space="preserve"> </w:t>
      </w:r>
      <w:r w:rsidRPr="00F50F37">
        <w:t>初始化后，新建文件并推送远程完整流程</w:t>
      </w:r>
      <w:bookmarkEnd w:id="23"/>
      <w:r w:rsidR="00DD16AC">
        <w:rPr>
          <w:rFonts w:hint="eastAsia"/>
        </w:rPr>
        <w:t>。</w:t>
      </w:r>
      <w:r w:rsidRPr="00F50F37">
        <w:t>适用于：已经执行</w:t>
      </w:r>
      <w:r w:rsidRPr="00F50F37">
        <w:t xml:space="preserve"> git </w:t>
      </w:r>
      <w:proofErr w:type="spellStart"/>
      <w:r w:rsidRPr="00F50F37">
        <w:t>init</w:t>
      </w:r>
      <w:proofErr w:type="spellEnd"/>
      <w:r w:rsidRPr="00F50F37">
        <w:t xml:space="preserve"> </w:t>
      </w:r>
      <w:r w:rsidRPr="00F50F37">
        <w:t>建好本地空仓库，从零添加项目文件、纳入版本管理并推送远程仓库。</w:t>
      </w:r>
    </w:p>
    <w:p w14:paraId="7251BF47" w14:textId="77777777" w:rsidR="00F50F37" w:rsidRPr="00F50F37" w:rsidRDefault="00F50F37" w:rsidP="00F50F37">
      <w:pPr>
        <w:ind w:firstLine="440"/>
      </w:pPr>
      <w:r w:rsidRPr="00F50F37">
        <w:t>全程分为</w:t>
      </w:r>
      <w:r w:rsidRPr="00F50F37">
        <w:t xml:space="preserve"> </w:t>
      </w:r>
      <w:r w:rsidRPr="00F50F37">
        <w:rPr>
          <w:b/>
        </w:rPr>
        <w:t>新建文件</w:t>
      </w:r>
      <w:r w:rsidRPr="00F50F37">
        <w:rPr>
          <w:b/>
        </w:rPr>
        <w:t xml:space="preserve"> → </w:t>
      </w:r>
      <w:r w:rsidRPr="00F50F37">
        <w:rPr>
          <w:b/>
        </w:rPr>
        <w:t>加入</w:t>
      </w:r>
      <w:r w:rsidRPr="00F50F37">
        <w:rPr>
          <w:b/>
        </w:rPr>
        <w:t>Git</w:t>
      </w:r>
      <w:r w:rsidRPr="00F50F37">
        <w:rPr>
          <w:b/>
        </w:rPr>
        <w:t>仓库（暂存）</w:t>
      </w:r>
      <w:r w:rsidRPr="00F50F37">
        <w:rPr>
          <w:b/>
        </w:rPr>
        <w:t xml:space="preserve">→ </w:t>
      </w:r>
      <w:r w:rsidRPr="00F50F37">
        <w:rPr>
          <w:b/>
        </w:rPr>
        <w:t>本地提交版本</w:t>
      </w:r>
      <w:r w:rsidRPr="00F50F37">
        <w:rPr>
          <w:b/>
        </w:rPr>
        <w:t xml:space="preserve"> → </w:t>
      </w:r>
      <w:r w:rsidRPr="00F50F37">
        <w:rPr>
          <w:b/>
        </w:rPr>
        <w:t>关联远程仓库</w:t>
      </w:r>
      <w:r w:rsidRPr="00F50F37">
        <w:rPr>
          <w:b/>
        </w:rPr>
        <w:t xml:space="preserve"> → </w:t>
      </w:r>
      <w:r w:rsidRPr="00F50F37">
        <w:rPr>
          <w:b/>
        </w:rPr>
        <w:t>推送云端</w:t>
      </w:r>
      <w:r w:rsidRPr="00F50F37">
        <w:t xml:space="preserve"> </w:t>
      </w:r>
      <w:r w:rsidRPr="00F50F37">
        <w:t>五步，无遗漏、可直接照搬。</w:t>
      </w:r>
    </w:p>
    <w:p w14:paraId="4523F2EA" w14:textId="77777777" w:rsidR="00F50F37" w:rsidRPr="00F50F37" w:rsidRDefault="00F50F37" w:rsidP="000C315B">
      <w:pPr>
        <w:pStyle w:val="2"/>
      </w:pPr>
      <w:bookmarkStart w:id="24" w:name="heading_32"/>
      <w:bookmarkStart w:id="25" w:name="_Toc239597098"/>
      <w:r w:rsidRPr="00F50F37">
        <w:t>第一步：在本地仓库新建文件</w:t>
      </w:r>
      <w:bookmarkEnd w:id="24"/>
      <w:bookmarkEnd w:id="25"/>
    </w:p>
    <w:p w14:paraId="7A2B6694" w14:textId="5BD75834" w:rsidR="00331B23" w:rsidRPr="00F50F37" w:rsidRDefault="00F50F37" w:rsidP="00F50F37">
      <w:pPr>
        <w:ind w:firstLine="440"/>
      </w:pPr>
      <w:r w:rsidRPr="00F50F37">
        <w:t>进入你执行</w:t>
      </w:r>
      <w:r w:rsidRPr="00F50F37">
        <w:t xml:space="preserve"> git </w:t>
      </w:r>
      <w:proofErr w:type="spellStart"/>
      <w:r w:rsidRPr="00F50F37">
        <w:t>init</w:t>
      </w:r>
      <w:proofErr w:type="spellEnd"/>
      <w:r w:rsidRPr="00F50F37">
        <w:t xml:space="preserve"> </w:t>
      </w:r>
      <w:r w:rsidRPr="00F50F37">
        <w:t>的项目文件夹，手动新建任意文件（文本文件、代码文件、</w:t>
      </w:r>
      <w:r w:rsidRPr="00F50F37">
        <w:t>README</w:t>
      </w:r>
      <w:r w:rsidRPr="00F50F37">
        <w:t>文档等均可）。</w:t>
      </w:r>
      <w:r w:rsidR="002E2184">
        <w:rPr>
          <w:rFonts w:hint="eastAsia"/>
        </w:rPr>
        <w:t>用任意文本编辑器</w:t>
      </w:r>
      <w:r w:rsidRPr="00F50F37">
        <w:t>新建项目说明文件</w:t>
      </w:r>
      <w:r w:rsidRPr="00F50F37">
        <w:t>README.md</w:t>
      </w:r>
      <w:r w:rsidRPr="00F50F37">
        <w:t>，可写入</w:t>
      </w:r>
      <w:r w:rsidR="00313948">
        <w:rPr>
          <w:rFonts w:hint="eastAsia"/>
        </w:rPr>
        <w:t>任意内容</w:t>
      </w:r>
      <w:r w:rsidRPr="00F50F37">
        <w:t>。</w:t>
      </w:r>
      <w:r w:rsidR="00B347AA">
        <w:rPr>
          <w:rFonts w:hint="eastAsia"/>
        </w:rPr>
        <w:t>实际就</w:t>
      </w:r>
      <w:r w:rsidR="001F18D6">
        <w:rPr>
          <w:rFonts w:hint="eastAsia"/>
        </w:rPr>
        <w:t>可以</w:t>
      </w:r>
      <w:r w:rsidR="00B347AA">
        <w:rPr>
          <w:rFonts w:hint="eastAsia"/>
        </w:rPr>
        <w:t>是软件开发工具创建的</w:t>
      </w:r>
      <w:r w:rsidR="00C80DB9">
        <w:rPr>
          <w:rFonts w:hint="eastAsia"/>
        </w:rPr>
        <w:t>任意</w:t>
      </w:r>
      <w:r w:rsidR="00B347AA">
        <w:rPr>
          <w:rFonts w:hint="eastAsia"/>
        </w:rPr>
        <w:t>文件</w:t>
      </w:r>
      <w:r w:rsidR="00331B23">
        <w:rPr>
          <w:rFonts w:hint="eastAsia"/>
        </w:rPr>
        <w:t>、文档。</w:t>
      </w:r>
    </w:p>
    <w:p w14:paraId="65756A8C" w14:textId="77777777" w:rsidR="00F50F37" w:rsidRPr="00F50F37" w:rsidRDefault="00F50F37" w:rsidP="000C315B">
      <w:pPr>
        <w:pStyle w:val="2"/>
      </w:pPr>
      <w:bookmarkStart w:id="26" w:name="heading_33"/>
      <w:bookmarkStart w:id="27" w:name="_Toc239597099"/>
      <w:r w:rsidRPr="00F50F37">
        <w:t>第二步：将新建文件加入</w:t>
      </w:r>
      <w:r w:rsidRPr="00F50F37">
        <w:t>Git</w:t>
      </w:r>
      <w:r w:rsidRPr="00F50F37">
        <w:t>仓库（工作区</w:t>
      </w:r>
      <w:r w:rsidRPr="00F50F37">
        <w:t>→</w:t>
      </w:r>
      <w:r w:rsidRPr="00F50F37">
        <w:t>暂存区）</w:t>
      </w:r>
      <w:bookmarkEnd w:id="26"/>
      <w:bookmarkEnd w:id="27"/>
    </w:p>
    <w:p w14:paraId="64857A4A" w14:textId="6923BF9E" w:rsidR="00F50F37" w:rsidRPr="00F50F37" w:rsidRDefault="00F50F37" w:rsidP="00F50F37">
      <w:pPr>
        <w:ind w:firstLine="440"/>
      </w:pPr>
      <w:r w:rsidRPr="00F50F37">
        <w:t>新建的文件默认在</w:t>
      </w:r>
      <w:r w:rsidRPr="00F50F37">
        <w:rPr>
          <w:b/>
        </w:rPr>
        <w:t>工作区</w:t>
      </w:r>
      <w:r w:rsidRPr="00F50F37">
        <w:t>，</w:t>
      </w:r>
      <w:r w:rsidR="003902CF">
        <w:rPr>
          <w:rFonts w:hint="eastAsia"/>
        </w:rPr>
        <w:t>但并没有纳入</w:t>
      </w:r>
      <w:r w:rsidR="003902CF">
        <w:rPr>
          <w:rFonts w:hint="eastAsia"/>
        </w:rPr>
        <w:t>Git</w:t>
      </w:r>
      <w:r w:rsidR="003902CF">
        <w:rPr>
          <w:rFonts w:hint="eastAsia"/>
        </w:rPr>
        <w:t>的管理，</w:t>
      </w:r>
      <w:r w:rsidRPr="00F50F37">
        <w:t>Git</w:t>
      </w:r>
      <w:r w:rsidRPr="00F50F37">
        <w:t>暂时不会跟踪，需要执行</w:t>
      </w:r>
      <w:r w:rsidRPr="00F50F37">
        <w:t xml:space="preserve"> git add </w:t>
      </w:r>
      <w:r w:rsidRPr="00F50F37">
        <w:t>加入暂存区，让</w:t>
      </w:r>
      <w:r w:rsidRPr="00F50F37">
        <w:t>Git</w:t>
      </w:r>
      <w:r w:rsidRPr="00F50F37">
        <w:t>识别并托管该文件。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50F37" w:rsidRPr="00F50F37" w14:paraId="7EBB407A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14544" w14:textId="00DB2B99" w:rsidR="00F50F37" w:rsidRPr="00F50F37" w:rsidRDefault="00F50F37" w:rsidP="00F50F37">
            <w:pPr>
              <w:ind w:firstLine="440"/>
            </w:pPr>
            <w:r w:rsidRPr="00F50F37">
              <w:t>bash</w:t>
            </w:r>
            <w:r w:rsidRPr="00F50F37">
              <w:br/>
              <w:t xml:space="preserve"># </w:t>
            </w:r>
            <w:r w:rsidRPr="00F50F37">
              <w:t>单个指定文件加入暂存区</w:t>
            </w:r>
            <w:r w:rsidRPr="00F50F37">
              <w:br/>
              <w:t>git add R</w:t>
            </w:r>
            <w:r w:rsidR="00CD3C5A">
              <w:t>eadme</w:t>
            </w:r>
            <w:r w:rsidRPr="00F50F37">
              <w:t>.</w:t>
            </w:r>
            <w:r w:rsidR="00CD3C5A">
              <w:rPr>
                <w:rFonts w:hint="eastAsia"/>
              </w:rPr>
              <w:t>txt</w:t>
            </w:r>
            <w:r w:rsidRPr="00F50F37">
              <w:br/>
            </w:r>
            <w:r w:rsidRPr="00F50F37">
              <w:br/>
              <w:t xml:space="preserve"># </w:t>
            </w:r>
            <w:r w:rsidRPr="00F50F37">
              <w:t>所有新建</w:t>
            </w:r>
            <w:r w:rsidRPr="00F50F37">
              <w:t>/</w:t>
            </w:r>
            <w:r w:rsidRPr="00F50F37">
              <w:t>修改文件一次性加入（推荐新手使用）</w:t>
            </w:r>
            <w:r w:rsidRPr="00F50F37">
              <w:br/>
              <w:t>git add .</w:t>
            </w:r>
            <w:r w:rsidRPr="00F50F37">
              <w:br/>
            </w:r>
          </w:p>
        </w:tc>
      </w:tr>
    </w:tbl>
    <w:p w14:paraId="70A59568" w14:textId="77777777" w:rsidR="00F50F37" w:rsidRPr="00F50F37" w:rsidRDefault="00F50F37" w:rsidP="000C315B">
      <w:pPr>
        <w:pStyle w:val="2"/>
      </w:pPr>
      <w:bookmarkStart w:id="28" w:name="heading_34"/>
      <w:bookmarkStart w:id="29" w:name="_Toc239597100"/>
      <w:r w:rsidRPr="00F50F37">
        <w:t>第三步：提交到本地仓库（暂存区</w:t>
      </w:r>
      <w:r w:rsidRPr="00F50F37">
        <w:t>→</w:t>
      </w:r>
      <w:r w:rsidRPr="00F50F37">
        <w:t>本地仓库）</w:t>
      </w:r>
      <w:bookmarkEnd w:id="28"/>
      <w:bookmarkEnd w:id="29"/>
    </w:p>
    <w:p w14:paraId="1B61B82F" w14:textId="77777777" w:rsidR="00F50F37" w:rsidRPr="00F50F37" w:rsidRDefault="00F50F37" w:rsidP="00F50F37">
      <w:pPr>
        <w:ind w:firstLine="440"/>
      </w:pPr>
      <w:r w:rsidRPr="00F50F37">
        <w:t>加入暂存区后，必须通过</w:t>
      </w:r>
      <w:r w:rsidRPr="00F50F37">
        <w:t xml:space="preserve"> git commit </w:t>
      </w:r>
      <w:r w:rsidRPr="00F50F37">
        <w:t>生成正式版本快照，文件才算真正存入本地</w:t>
      </w:r>
      <w:r w:rsidRPr="00F50F37">
        <w:t>Git</w:t>
      </w:r>
      <w:r w:rsidRPr="00F50F37">
        <w:t>仓库。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50F37" w:rsidRPr="00F50F37" w14:paraId="5012C2DB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B13A" w14:textId="3AD7671F" w:rsidR="00F50F37" w:rsidRPr="00F50F37" w:rsidRDefault="00F50F37" w:rsidP="00F50F37">
            <w:pPr>
              <w:ind w:firstLine="440"/>
            </w:pPr>
            <w:r w:rsidRPr="00F50F37">
              <w:t>bash</w:t>
            </w:r>
            <w:r w:rsidRPr="00F50F37">
              <w:br/>
              <w:t xml:space="preserve"># </w:t>
            </w:r>
            <w:r w:rsidRPr="00F50F37">
              <w:t>提交本地版本，</w:t>
            </w:r>
            <w:r w:rsidRPr="00745DBD">
              <w:rPr>
                <w:color w:val="FF0000"/>
              </w:rPr>
              <w:t>双引号内填写本次提交说明（必填）</w:t>
            </w:r>
            <w:r w:rsidRPr="00F50F37">
              <w:br/>
              <w:t>git commit -m "</w:t>
            </w:r>
            <w:r w:rsidRPr="00F50F37">
              <w:t>首次提交：新增项目</w:t>
            </w:r>
            <w:r w:rsidRPr="00F50F37">
              <w:t>README</w:t>
            </w:r>
            <w:r w:rsidRPr="00F50F37">
              <w:t>说明文件</w:t>
            </w:r>
            <w:r w:rsidRPr="00F50F37">
              <w:t>"</w:t>
            </w:r>
          </w:p>
        </w:tc>
      </w:tr>
    </w:tbl>
    <w:p w14:paraId="1C59BA27" w14:textId="3736ABDE" w:rsidR="001B2CA4" w:rsidRDefault="001B2CA4" w:rsidP="001B2CA4">
      <w:pPr>
        <w:ind w:firstLine="440"/>
      </w:pPr>
      <w:bookmarkStart w:id="30" w:name="heading_35"/>
      <w:r>
        <w:rPr>
          <w:rFonts w:hint="eastAsia"/>
        </w:rPr>
        <w:t>双引号中的说明一般写这次提交中改动的地方，可以理解为是个备注。</w:t>
      </w:r>
    </w:p>
    <w:p w14:paraId="716D48ED" w14:textId="77777777" w:rsidR="00F028EB" w:rsidRDefault="00300D4B" w:rsidP="001B2CA4">
      <w:pPr>
        <w:ind w:firstLine="440"/>
      </w:pPr>
      <w:r>
        <w:rPr>
          <w:rFonts w:hint="eastAsia"/>
        </w:rPr>
        <w:lastRenderedPageBreak/>
        <w:t>接下来创建主分支：</w:t>
      </w:r>
    </w:p>
    <w:p w14:paraId="46552C82" w14:textId="77777777" w:rsidR="00F028EB" w:rsidRDefault="00300D4B" w:rsidP="001B2CA4">
      <w:pPr>
        <w:ind w:firstLine="440"/>
      </w:pPr>
      <w:r w:rsidRPr="00300D4B">
        <w:t>git branch -M main</w:t>
      </w:r>
    </w:p>
    <w:p w14:paraId="476C3193" w14:textId="21FB721B" w:rsidR="00300D4B" w:rsidRDefault="00300D4B" w:rsidP="001B2CA4">
      <w:pPr>
        <w:ind w:firstLine="440"/>
      </w:pPr>
      <w:r>
        <w:rPr>
          <w:rFonts w:hint="eastAsia"/>
        </w:rPr>
        <w:t>这就在本地仓库中创建了源程序版本的主要路径。</w:t>
      </w:r>
    </w:p>
    <w:p w14:paraId="7ACA1BA7" w14:textId="749BE980" w:rsidR="00F50F37" w:rsidRPr="00F50F37" w:rsidRDefault="00F50F37" w:rsidP="000C315B">
      <w:pPr>
        <w:pStyle w:val="2"/>
      </w:pPr>
      <w:bookmarkStart w:id="31" w:name="_Toc239597101"/>
      <w:r w:rsidRPr="00F50F37">
        <w:t>第四步：关联远程仓库（本地绑定云端地址）</w:t>
      </w:r>
      <w:bookmarkEnd w:id="30"/>
      <w:bookmarkEnd w:id="31"/>
    </w:p>
    <w:p w14:paraId="1B2CA162" w14:textId="00701B1E" w:rsidR="00A522D4" w:rsidRDefault="00F50F37" w:rsidP="00F50F37">
      <w:pPr>
        <w:ind w:firstLine="440"/>
      </w:pPr>
      <w:r w:rsidRPr="00F50F37">
        <w:t>提前在</w:t>
      </w:r>
      <w:r w:rsidRPr="00F50F37">
        <w:t xml:space="preserve"> </w:t>
      </w:r>
      <w:proofErr w:type="spellStart"/>
      <w:r w:rsidRPr="00F50F37">
        <w:t>Gitee</w:t>
      </w:r>
      <w:proofErr w:type="spellEnd"/>
      <w:r w:rsidRPr="00F50F37">
        <w:t xml:space="preserve">/GitHub </w:t>
      </w:r>
      <w:r w:rsidRPr="00F50F37">
        <w:t>新建一个</w:t>
      </w:r>
      <w:r w:rsidRPr="00F50F37">
        <w:rPr>
          <w:b/>
        </w:rPr>
        <w:t>空远程仓库</w:t>
      </w:r>
      <w:r w:rsidRPr="00F50F37">
        <w:t>（</w:t>
      </w:r>
      <w:r w:rsidR="00007062">
        <w:rPr>
          <w:rFonts w:hint="eastAsia"/>
        </w:rPr>
        <w:t>根据需要选择仓库的选项，这里</w:t>
      </w:r>
      <w:proofErr w:type="gramStart"/>
      <w:r w:rsidRPr="00F50F37">
        <w:t>不勾选初始化</w:t>
      </w:r>
      <w:proofErr w:type="gramEnd"/>
      <w:r w:rsidRPr="00F50F37">
        <w:t>README</w:t>
      </w:r>
      <w:r w:rsidRPr="00F50F37">
        <w:t>、许可证等选项）</w:t>
      </w:r>
      <w:r w:rsidR="00A522D4">
        <w:rPr>
          <w:rFonts w:hint="eastAsia"/>
        </w:rPr>
        <w:t>。</w:t>
      </w:r>
      <w:r w:rsidR="00A410A2">
        <w:rPr>
          <w:rFonts w:hint="eastAsia"/>
        </w:rPr>
        <w:t>类型选</w:t>
      </w:r>
      <w:r w:rsidR="00A410A2">
        <w:rPr>
          <w:rFonts w:hint="eastAsia"/>
        </w:rPr>
        <w:t>Public</w:t>
      </w:r>
      <w:r w:rsidR="00A410A2">
        <w:rPr>
          <w:rFonts w:hint="eastAsia"/>
        </w:rPr>
        <w:t>。</w:t>
      </w:r>
    </w:p>
    <w:p w14:paraId="7119FD34" w14:textId="58AABD9D" w:rsidR="00A522D4" w:rsidRDefault="00744BCA" w:rsidP="00AF1903">
      <w:pPr>
        <w:pStyle w:val="afb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6FCAD" wp14:editId="267E6EA7">
                <wp:simplePos x="0" y="0"/>
                <wp:positionH relativeFrom="column">
                  <wp:posOffset>1425575</wp:posOffset>
                </wp:positionH>
                <wp:positionV relativeFrom="paragraph">
                  <wp:posOffset>381000</wp:posOffset>
                </wp:positionV>
                <wp:extent cx="1304925" cy="838200"/>
                <wp:effectExtent l="19050" t="19050" r="28575" b="1905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8382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8BB8FA" id="椭圆 4" o:spid="_x0000_s1026" style="position:absolute;left:0;text-align:left;margin-left:112.25pt;margin-top:30pt;width:102.7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" filled="f" strokecolor="red" strokeweight="3pt">
                <v:stroke dashstyle="3 1" joinstyle="miter"/>
              </v:oval>
            </w:pict>
          </mc:Fallback>
        </mc:AlternateContent>
      </w:r>
      <w:r w:rsidRPr="00744BCA">
        <w:drawing>
          <wp:inline distT="0" distB="0" distL="0" distR="0" wp14:anchorId="3BF3CD65" wp14:editId="67FE29D9">
            <wp:extent cx="2397713" cy="19431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5598" cy="19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E1B">
        <w:rPr>
          <w:rFonts w:hint="eastAsia"/>
        </w:rPr>
        <w:t xml:space="preserve"> </w:t>
      </w:r>
      <w:r w:rsidR="00AF1903" w:rsidRPr="00AF1903">
        <w:drawing>
          <wp:inline distT="0" distB="0" distL="0" distR="0" wp14:anchorId="5C5D1FB5" wp14:editId="6FC63889">
            <wp:extent cx="2350112" cy="2171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4837" cy="21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0B50" w14:textId="71840926" w:rsidR="002A63FC" w:rsidRDefault="004D5DD1" w:rsidP="004D5DD1">
      <w:pPr>
        <w:ind w:firstLine="440"/>
      </w:pPr>
      <w:r>
        <w:rPr>
          <w:rFonts w:hint="eastAsia"/>
        </w:rPr>
        <w:t>创建成功后，它会显示一些接下来常用的命令</w:t>
      </w:r>
      <w:r w:rsidR="003B5FF3">
        <w:rPr>
          <w:rFonts w:hint="eastAsia"/>
        </w:rPr>
        <w:t>。</w:t>
      </w:r>
      <w:r w:rsidR="002A63FC">
        <w:rPr>
          <w:rFonts w:hint="eastAsia"/>
        </w:rPr>
        <w:t>和把这个仓库</w:t>
      </w:r>
      <w:r w:rsidR="002A63FC">
        <w:rPr>
          <w:rFonts w:hint="eastAsia"/>
        </w:rPr>
        <w:t>clone</w:t>
      </w:r>
      <w:r w:rsidR="002A63FC">
        <w:rPr>
          <w:rFonts w:hint="eastAsia"/>
        </w:rPr>
        <w:t>到本地的地址。</w:t>
      </w:r>
    </w:p>
    <w:p w14:paraId="6ED88632" w14:textId="158A8F08" w:rsidR="004D5DD1" w:rsidRDefault="00157115" w:rsidP="004D5DD1">
      <w:pPr>
        <w:ind w:firstLine="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DE1FF" wp14:editId="50D97A08">
                <wp:simplePos x="0" y="0"/>
                <wp:positionH relativeFrom="column">
                  <wp:posOffset>5200650</wp:posOffset>
                </wp:positionH>
                <wp:positionV relativeFrom="paragraph">
                  <wp:posOffset>159385</wp:posOffset>
                </wp:positionV>
                <wp:extent cx="647700" cy="400050"/>
                <wp:effectExtent l="19050" t="19050" r="19050" b="190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000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5A6F15" id="椭圆 7" o:spid="_x0000_s1026" style="position:absolute;left:0;text-align:left;margin-left:409.5pt;margin-top:12.55pt;width:51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" filled="f" strokecolor="red" strokeweight="3pt">
                <v:stroke joinstyle="miter"/>
              </v:oval>
            </w:pict>
          </mc:Fallback>
        </mc:AlternateContent>
      </w:r>
      <w:r w:rsidRPr="00157115">
        <w:rPr>
          <w:noProof/>
        </w:rPr>
        <w:drawing>
          <wp:inline distT="0" distB="0" distL="0" distR="0" wp14:anchorId="311240A9" wp14:editId="5D8415A2">
            <wp:extent cx="5486400" cy="6902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DC8A" w14:textId="67286E59" w:rsidR="00F50F37" w:rsidRPr="00F50F37" w:rsidRDefault="00CC1AD8" w:rsidP="00F50F37">
      <w:pPr>
        <w:ind w:firstLine="440"/>
      </w:pPr>
      <w:r>
        <w:rPr>
          <w:rFonts w:hint="eastAsia"/>
        </w:rPr>
        <w:t>然后</w:t>
      </w:r>
      <w:r w:rsidR="00F50F37" w:rsidRPr="00F50F37">
        <w:t>复制远程仓库</w:t>
      </w:r>
      <w:r w:rsidR="00F50F37" w:rsidRPr="00F50F37">
        <w:t>HTTPS</w:t>
      </w:r>
      <w:r w:rsidR="00F50F37" w:rsidRPr="00F50F37">
        <w:t>地址，</w:t>
      </w:r>
      <w:r w:rsidR="003A240F">
        <w:rPr>
          <w:rFonts w:hint="eastAsia"/>
        </w:rPr>
        <w:t>在</w:t>
      </w:r>
      <w:r w:rsidR="003A240F">
        <w:rPr>
          <w:rFonts w:hint="eastAsia"/>
        </w:rPr>
        <w:t>G</w:t>
      </w:r>
      <w:r w:rsidR="003A240F">
        <w:t>it Bash</w:t>
      </w:r>
      <w:r w:rsidR="003A240F">
        <w:rPr>
          <w:rFonts w:hint="eastAsia"/>
        </w:rPr>
        <w:t>终端</w:t>
      </w:r>
      <w:r w:rsidR="00F50F37" w:rsidRPr="00F50F37">
        <w:t>执行以下命令绑定：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50F37" w:rsidRPr="00F50F37" w14:paraId="17A8EC3C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0722C" w14:textId="77777777" w:rsidR="00F50F37" w:rsidRPr="00F50F37" w:rsidRDefault="00F50F37" w:rsidP="00F50F37">
            <w:pPr>
              <w:ind w:firstLine="440"/>
            </w:pPr>
            <w:r w:rsidRPr="00F50F37">
              <w:t>bash</w:t>
            </w:r>
            <w:r w:rsidRPr="00F50F37">
              <w:br/>
              <w:t xml:space="preserve"># </w:t>
            </w:r>
            <w:r w:rsidRPr="00F50F37">
              <w:t>绑定远程仓库，默认别名</w:t>
            </w:r>
            <w:r w:rsidRPr="00F50F37">
              <w:t xml:space="preserve"> origin</w:t>
            </w:r>
            <w:r w:rsidRPr="00F50F37">
              <w:br/>
              <w:t xml:space="preserve">git remote add origin </w:t>
            </w:r>
            <w:r w:rsidRPr="00F50F37">
              <w:t>你的远程仓库地址</w:t>
            </w:r>
            <w:r w:rsidRPr="00F50F37">
              <w:t>.git</w:t>
            </w:r>
            <w:r w:rsidRPr="00F50F37">
              <w:br/>
            </w:r>
            <w:r w:rsidRPr="00F50F37">
              <w:br/>
              <w:t xml:space="preserve"># </w:t>
            </w:r>
            <w:r w:rsidRPr="00F50F37">
              <w:t>校验是否绑定成功</w:t>
            </w:r>
            <w:r w:rsidRPr="00F50F37">
              <w:br/>
              <w:t>git remote -v</w:t>
            </w:r>
            <w:r w:rsidRPr="00F50F37">
              <w:br/>
            </w:r>
          </w:p>
        </w:tc>
      </w:tr>
    </w:tbl>
    <w:p w14:paraId="467B8300" w14:textId="35D14E67" w:rsidR="00F50F37" w:rsidRDefault="00F50F37" w:rsidP="000C315B">
      <w:pPr>
        <w:pStyle w:val="2"/>
      </w:pPr>
      <w:bookmarkStart w:id="32" w:name="heading_36"/>
      <w:bookmarkStart w:id="33" w:name="_Toc239597102"/>
      <w:r w:rsidRPr="00F50F37">
        <w:lastRenderedPageBreak/>
        <w:t>第五步：推送本地代码到远程仓库（本地仓库</w:t>
      </w:r>
      <w:r w:rsidRPr="00F50F37">
        <w:t>→</w:t>
      </w:r>
      <w:r w:rsidRPr="00F50F37">
        <w:t>远程仓库）</w:t>
      </w:r>
      <w:bookmarkEnd w:id="32"/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50F37" w:rsidRPr="00F50F37" w14:paraId="3919E8C5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FB21" w14:textId="77777777" w:rsidR="00F50F37" w:rsidRPr="00F50F37" w:rsidRDefault="00F50F37" w:rsidP="00F50F37">
            <w:pPr>
              <w:ind w:firstLine="440"/>
            </w:pPr>
            <w:r w:rsidRPr="00F50F37">
              <w:t>bash</w:t>
            </w:r>
            <w:r w:rsidRPr="00F50F37">
              <w:br/>
              <w:t xml:space="preserve"># </w:t>
            </w:r>
            <w:r w:rsidRPr="00F50F37">
              <w:t>首次推送：绑定并推送</w:t>
            </w:r>
            <w:r w:rsidRPr="00F50F37">
              <w:t>main</w:t>
            </w:r>
            <w:r w:rsidRPr="00F50F37">
              <w:t>主分支</w:t>
            </w:r>
            <w:r w:rsidRPr="00F50F37">
              <w:br/>
              <w:t>git push -u origin main</w:t>
            </w:r>
            <w:r w:rsidRPr="00F50F37">
              <w:br/>
            </w:r>
            <w:r w:rsidRPr="00F50F37">
              <w:br/>
              <w:t xml:space="preserve"># </w:t>
            </w:r>
            <w:r w:rsidRPr="00F50F37">
              <w:t>后续修改推送，直接执行即可</w:t>
            </w:r>
            <w:r w:rsidRPr="00F50F37">
              <w:br/>
              <w:t>git push</w:t>
            </w:r>
            <w:r w:rsidRPr="00F50F37">
              <w:br/>
            </w:r>
          </w:p>
        </w:tc>
      </w:tr>
    </w:tbl>
    <w:p w14:paraId="36FF7987" w14:textId="42FC61E0" w:rsidR="00C53CF6" w:rsidRDefault="00C53CF6" w:rsidP="00C53CF6">
      <w:pPr>
        <w:pStyle w:val="2"/>
      </w:pPr>
      <w:bookmarkStart w:id="34" w:name="_Toc239597103"/>
      <w:bookmarkStart w:id="35" w:name="heading_37"/>
      <w:r>
        <w:rPr>
          <w:rFonts w:hint="eastAsia"/>
        </w:rPr>
        <w:t>编辑本地文件后再提交</w:t>
      </w:r>
      <w:bookmarkEnd w:id="34"/>
    </w:p>
    <w:p w14:paraId="7865D5B3" w14:textId="03BB45AF" w:rsidR="00096740" w:rsidRDefault="00C53CF6" w:rsidP="00C53CF6">
      <w:pPr>
        <w:ind w:firstLine="440"/>
      </w:pPr>
      <w:r>
        <w:rPr>
          <w:rFonts w:hint="eastAsia"/>
        </w:rPr>
        <w:t>编辑本地</w:t>
      </w:r>
      <w:r>
        <w:rPr>
          <w:rFonts w:hint="eastAsia"/>
        </w:rPr>
        <w:t>Readme.</w:t>
      </w:r>
      <w:r>
        <w:t>txt</w:t>
      </w:r>
      <w:r>
        <w:rPr>
          <w:rFonts w:hint="eastAsia"/>
        </w:rPr>
        <w:t>文件，比如增加一行“</w:t>
      </w:r>
      <w:r>
        <w:rPr>
          <w:rFonts w:hint="eastAsia"/>
        </w:rPr>
        <w:t>Second</w:t>
      </w:r>
      <w:r>
        <w:t xml:space="preserve"> try</w:t>
      </w:r>
      <w:r>
        <w:rPr>
          <w:rFonts w:hint="eastAsia"/>
        </w:rPr>
        <w:t>”。</w:t>
      </w:r>
      <w:r w:rsidR="00096740">
        <w:rPr>
          <w:rFonts w:hint="eastAsia"/>
        </w:rPr>
        <w:t>然后：</w:t>
      </w:r>
    </w:p>
    <w:p w14:paraId="426CFBCD" w14:textId="79BB22C2" w:rsidR="00096740" w:rsidRDefault="00096740" w:rsidP="00C53CF6">
      <w:pPr>
        <w:ind w:firstLine="440"/>
      </w:pPr>
      <w:r w:rsidRPr="00096740">
        <w:t>git add Readme.txt</w:t>
      </w:r>
    </w:p>
    <w:p w14:paraId="1B3166FD" w14:textId="75442A35" w:rsidR="00096740" w:rsidRDefault="00096740" w:rsidP="00C53CF6">
      <w:pPr>
        <w:ind w:firstLine="440"/>
      </w:pPr>
      <w:r w:rsidRPr="00096740">
        <w:t>git commit -m "Second commit"</w:t>
      </w:r>
    </w:p>
    <w:p w14:paraId="5314285E" w14:textId="7CA0A9C3" w:rsidR="00096740" w:rsidRDefault="00CB51F1" w:rsidP="00C53CF6">
      <w:pPr>
        <w:ind w:firstLine="440"/>
      </w:pPr>
      <w:r w:rsidRPr="00CB51F1">
        <w:t>git push</w:t>
      </w:r>
    </w:p>
    <w:p w14:paraId="3A9D9354" w14:textId="2EE339F2" w:rsidR="00CB51F1" w:rsidRDefault="00CB51F1" w:rsidP="00C53CF6">
      <w:pPr>
        <w:ind w:firstLine="440"/>
      </w:pPr>
      <w:r>
        <w:rPr>
          <w:rFonts w:hint="eastAsia"/>
        </w:rPr>
        <w:t>然后就可以在云端看到</w:t>
      </w:r>
      <w:r>
        <w:rPr>
          <w:rFonts w:hint="eastAsia"/>
        </w:rPr>
        <w:t>Readme</w:t>
      </w:r>
      <w:r>
        <w:t>.txt</w:t>
      </w:r>
      <w:r>
        <w:rPr>
          <w:rFonts w:hint="eastAsia"/>
        </w:rPr>
        <w:t>的内容被更新了。</w:t>
      </w:r>
    </w:p>
    <w:p w14:paraId="601599C4" w14:textId="495BB215" w:rsidR="006E5CFC" w:rsidRDefault="006E5CFC" w:rsidP="00C45B9A">
      <w:pPr>
        <w:pStyle w:val="1"/>
      </w:pPr>
      <w:bookmarkStart w:id="36" w:name="_Toc239597104"/>
      <w:r>
        <w:rPr>
          <w:rFonts w:hint="eastAsia"/>
        </w:rPr>
        <w:t>邀请别人一起来写程序</w:t>
      </w:r>
      <w:bookmarkEnd w:id="36"/>
    </w:p>
    <w:p w14:paraId="1298A237" w14:textId="32FF7E91" w:rsidR="003D5DD5" w:rsidRDefault="003D5DD5" w:rsidP="006E5CFC">
      <w:pPr>
        <w:ind w:firstLine="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017476" wp14:editId="40A62748">
                <wp:simplePos x="0" y="0"/>
                <wp:positionH relativeFrom="column">
                  <wp:posOffset>942975</wp:posOffset>
                </wp:positionH>
                <wp:positionV relativeFrom="paragraph">
                  <wp:posOffset>212090</wp:posOffset>
                </wp:positionV>
                <wp:extent cx="647700" cy="400050"/>
                <wp:effectExtent l="19050" t="19050" r="19050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000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39AB63" id="椭圆 9" o:spid="_x0000_s1026" style="position:absolute;left:0;text-align:left;margin-left:74.25pt;margin-top:16.7pt;width:51pt;height:3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" filled="f" strokecolor="red" strokeweight="3pt">
                <v:stroke joinstyle="miter"/>
              </v:oval>
            </w:pict>
          </mc:Fallback>
        </mc:AlternateContent>
      </w:r>
      <w:r>
        <w:rPr>
          <w:rFonts w:hint="eastAsia"/>
        </w:rPr>
        <w:t>需要</w:t>
      </w:r>
      <w:r w:rsidR="00836F1D">
        <w:rPr>
          <w:rFonts w:hint="eastAsia"/>
        </w:rPr>
        <w:t>先</w:t>
      </w:r>
      <w:r>
        <w:rPr>
          <w:rFonts w:hint="eastAsia"/>
        </w:rPr>
        <w:t>增加合作者。</w:t>
      </w:r>
    </w:p>
    <w:p w14:paraId="07E97F8D" w14:textId="39DEB2D3" w:rsidR="003D5DD5" w:rsidRDefault="00333DDB" w:rsidP="003D5DD5">
      <w:pPr>
        <w:pStyle w:val="afb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4FB074" wp14:editId="02298507">
                <wp:simplePos x="0" y="0"/>
                <wp:positionH relativeFrom="column">
                  <wp:posOffset>152400</wp:posOffset>
                </wp:positionH>
                <wp:positionV relativeFrom="paragraph">
                  <wp:posOffset>1010286</wp:posOffset>
                </wp:positionV>
                <wp:extent cx="647700" cy="190500"/>
                <wp:effectExtent l="19050" t="19050" r="19050" b="1905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05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54A950" id="椭圆 12" o:spid="_x0000_s1026" style="position:absolute;left:0;text-align:left;margin-left:12pt;margin-top:79.55pt;width:51pt;height: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" filled="f" strokecolor="red" strokeweight="3pt">
                <v:stroke joinstyle="miter"/>
              </v:oval>
            </w:pict>
          </mc:Fallback>
        </mc:AlternateContent>
      </w:r>
      <w:r w:rsidRPr="00333DDB">
        <w:drawing>
          <wp:inline distT="0" distB="0" distL="0" distR="0" wp14:anchorId="4A81F2AD" wp14:editId="6D44CF09">
            <wp:extent cx="5486400" cy="16033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DD5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5121C4" wp14:editId="39B90572">
                <wp:simplePos x="0" y="0"/>
                <wp:positionH relativeFrom="column">
                  <wp:posOffset>4838700</wp:posOffset>
                </wp:positionH>
                <wp:positionV relativeFrom="paragraph">
                  <wp:posOffset>189865</wp:posOffset>
                </wp:positionV>
                <wp:extent cx="647700" cy="400050"/>
                <wp:effectExtent l="19050" t="19050" r="19050" b="190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000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F33FBD" id="椭圆 10" o:spid="_x0000_s1026" style="position:absolute;left:0;text-align:left;margin-left:381pt;margin-top:14.95pt;width:51pt;height:3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" filled="f" strokecolor="red" strokeweight="3pt">
                <v:stroke joinstyle="miter"/>
              </v:oval>
            </w:pict>
          </mc:Fallback>
        </mc:AlternateContent>
      </w:r>
    </w:p>
    <w:p w14:paraId="034083E0" w14:textId="3DAA3BC6" w:rsidR="003D5DD5" w:rsidRDefault="005A3B31" w:rsidP="00FC4875">
      <w:pPr>
        <w:ind w:firstLine="440"/>
      </w:pPr>
      <w:r>
        <w:t>Add people</w:t>
      </w:r>
      <w:r>
        <w:rPr>
          <w:rFonts w:hint="eastAsia"/>
        </w:rPr>
        <w:t>，搜索填入合作者的</w:t>
      </w:r>
      <w:r>
        <w:rPr>
          <w:rFonts w:hint="eastAsia"/>
        </w:rPr>
        <w:t>GitHub</w:t>
      </w:r>
      <w:r>
        <w:rPr>
          <w:rFonts w:hint="eastAsia"/>
        </w:rPr>
        <w:t>账号，发出邀请。合作者收到电子邮件并接受后，他也可以</w:t>
      </w:r>
      <w:r>
        <w:rPr>
          <w:rFonts w:hint="eastAsia"/>
        </w:rPr>
        <w:t>clone</w:t>
      </w:r>
      <w:r>
        <w:rPr>
          <w:rFonts w:hint="eastAsia"/>
        </w:rPr>
        <w:t>、修改并提交了。</w:t>
      </w:r>
    </w:p>
    <w:p w14:paraId="46C3E170" w14:textId="77777777" w:rsidR="005A3B31" w:rsidRPr="006E5CFC" w:rsidRDefault="005A3B31" w:rsidP="00FC4875">
      <w:pPr>
        <w:ind w:firstLine="440"/>
      </w:pPr>
    </w:p>
    <w:p w14:paraId="3203A7DB" w14:textId="20BF25B0" w:rsidR="00F50F37" w:rsidRPr="00F50F37" w:rsidRDefault="00F50F37" w:rsidP="00C45B9A">
      <w:pPr>
        <w:pStyle w:val="1"/>
      </w:pPr>
      <w:bookmarkStart w:id="37" w:name="_Toc239597105"/>
      <w:r w:rsidRPr="00F50F37">
        <w:lastRenderedPageBreak/>
        <w:t>常见报错解决（新手高频）</w:t>
      </w:r>
      <w:bookmarkEnd w:id="35"/>
      <w:bookmarkEnd w:id="37"/>
    </w:p>
    <w:p w14:paraId="514B51AD" w14:textId="77777777" w:rsidR="00F50F37" w:rsidRPr="00F50F37" w:rsidRDefault="00F50F37" w:rsidP="00F50F37">
      <w:pPr>
        <w:numPr>
          <w:ilvl w:val="0"/>
          <w:numId w:val="25"/>
        </w:numPr>
        <w:ind w:firstLine="442"/>
      </w:pPr>
      <w:r w:rsidRPr="00F50F37">
        <w:rPr>
          <w:b/>
        </w:rPr>
        <w:t>报错：</w:t>
      </w:r>
      <w:r w:rsidRPr="00F50F37">
        <w:rPr>
          <w:b/>
        </w:rPr>
        <w:t>fatal: no upstream branch</w:t>
      </w:r>
      <w:r w:rsidRPr="00F50F37">
        <w:t>：首次推送必须加</w:t>
      </w:r>
      <w:r w:rsidRPr="00F50F37">
        <w:t xml:space="preserve"> -u origin main </w:t>
      </w:r>
      <w:r w:rsidRPr="00F50F37">
        <w:t>绑定分支，不可直接用</w:t>
      </w:r>
      <w:r w:rsidRPr="00F50F37">
        <w:t xml:space="preserve"> git push</w:t>
      </w:r>
    </w:p>
    <w:p w14:paraId="518940E0" w14:textId="77777777" w:rsidR="00F50F37" w:rsidRPr="00F50F37" w:rsidRDefault="00F50F37" w:rsidP="00F50F37">
      <w:pPr>
        <w:numPr>
          <w:ilvl w:val="0"/>
          <w:numId w:val="26"/>
        </w:numPr>
        <w:ind w:firstLine="442"/>
      </w:pPr>
      <w:r w:rsidRPr="00F50F37">
        <w:rPr>
          <w:b/>
        </w:rPr>
        <w:t>报错：远程仓库已有文件冲突</w:t>
      </w:r>
      <w:r w:rsidRPr="00F50F37">
        <w:t>：远程仓库初始化了</w:t>
      </w:r>
      <w:r w:rsidRPr="00F50F37">
        <w:t>README</w:t>
      </w:r>
      <w:r w:rsidRPr="00F50F37">
        <w:t>，执行</w:t>
      </w:r>
      <w:r w:rsidRPr="00F50F37">
        <w:t xml:space="preserve"> git pull origin main --allow-unrelated-histories </w:t>
      </w:r>
      <w:r w:rsidRPr="00F50F37">
        <w:t>合并后再推送</w:t>
      </w:r>
    </w:p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50F37" w:rsidRPr="00F50F37" w14:paraId="766FDED1" w14:textId="77777777" w:rsidTr="001A0D8B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AA1DA" w14:textId="77777777" w:rsidR="00F50F37" w:rsidRPr="00F50F37" w:rsidRDefault="00F50F37" w:rsidP="00F50F37">
            <w:pPr>
              <w:ind w:firstLine="442"/>
            </w:pPr>
            <w:r w:rsidRPr="00F50F37">
              <w:rPr>
                <w:b/>
              </w:rPr>
              <w:t>完整闭环总结</w:t>
            </w:r>
            <w:r w:rsidRPr="00F50F37">
              <w:t>：新建文件仅在工作区</w:t>
            </w:r>
            <w:r w:rsidRPr="00F50F37">
              <w:t xml:space="preserve"> → </w:t>
            </w:r>
            <w:r w:rsidRPr="00F50F37">
              <w:rPr>
                <w:b/>
              </w:rPr>
              <w:t>git add</w:t>
            </w:r>
            <w:r w:rsidRPr="00F50F37">
              <w:t xml:space="preserve"> </w:t>
            </w:r>
            <w:r w:rsidRPr="00F50F37">
              <w:t>纳入</w:t>
            </w:r>
            <w:r w:rsidRPr="00F50F37">
              <w:t>Git</w:t>
            </w:r>
            <w:r w:rsidRPr="00F50F37">
              <w:t>跟踪</w:t>
            </w:r>
            <w:r w:rsidRPr="00F50F37">
              <w:t xml:space="preserve"> → </w:t>
            </w:r>
            <w:r w:rsidRPr="00F50F37">
              <w:rPr>
                <w:b/>
              </w:rPr>
              <w:t>git commit</w:t>
            </w:r>
            <w:r w:rsidRPr="00F50F37">
              <w:t xml:space="preserve"> </w:t>
            </w:r>
            <w:r w:rsidRPr="00F50F37">
              <w:t>存本地版本</w:t>
            </w:r>
            <w:r w:rsidRPr="00F50F37">
              <w:t xml:space="preserve"> → </w:t>
            </w:r>
            <w:r w:rsidRPr="00F50F37">
              <w:rPr>
                <w:b/>
              </w:rPr>
              <w:t>git push</w:t>
            </w:r>
            <w:r w:rsidRPr="00F50F37">
              <w:t xml:space="preserve"> </w:t>
            </w:r>
            <w:r w:rsidRPr="00F50F37">
              <w:t>同步云端，完成整套仓库托管流程。</w:t>
            </w:r>
          </w:p>
        </w:tc>
      </w:tr>
    </w:tbl>
    <w:p w14:paraId="27147380" w14:textId="77777777" w:rsidR="002348DD" w:rsidRPr="00F50F37" w:rsidRDefault="002348DD" w:rsidP="002348DD">
      <w:pPr>
        <w:ind w:firstLine="440"/>
      </w:pPr>
    </w:p>
    <w:p w14:paraId="3BB31562" w14:textId="77777777" w:rsidR="000C0C39" w:rsidRDefault="000C0C39" w:rsidP="00F92124">
      <w:pPr>
        <w:pStyle w:val="1"/>
      </w:pPr>
      <w:bookmarkStart w:id="38" w:name="heading_3"/>
      <w:bookmarkStart w:id="39" w:name="_Toc239597106"/>
      <w:r>
        <w:t>常用基础命令</w:t>
      </w:r>
      <w:bookmarkEnd w:id="38"/>
      <w:bookmarkEnd w:id="39"/>
    </w:p>
    <w:p w14:paraId="60481948" w14:textId="24A38782" w:rsidR="000C0C39" w:rsidRDefault="000C0C39" w:rsidP="00F92124">
      <w:pPr>
        <w:pStyle w:val="2"/>
      </w:pPr>
      <w:bookmarkStart w:id="40" w:name="heading_4"/>
      <w:bookmarkStart w:id="41" w:name="_Toc239597107"/>
      <w:r>
        <w:t>初始化</w:t>
      </w:r>
      <w:r>
        <w:t xml:space="preserve"> / </w:t>
      </w:r>
      <w:r>
        <w:t>克隆仓库</w:t>
      </w:r>
      <w:bookmarkEnd w:id="40"/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702593A2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EC057" w14:textId="77777777" w:rsidR="000C0C39" w:rsidRDefault="000C0C39" w:rsidP="00246FC9">
            <w:pPr>
              <w:ind w:firstLine="440"/>
            </w:pPr>
            <w:r>
              <w:rPr>
                <w:color w:val="646A73"/>
              </w:rPr>
              <w:t>bash</w:t>
            </w:r>
            <w:r>
              <w:rPr>
                <w:color w:val="646A73"/>
              </w:rPr>
              <w:br/>
            </w:r>
            <w:r>
              <w:t xml:space="preserve"># </w:t>
            </w:r>
            <w:r>
              <w:t>在当前文件夹初始化</w:t>
            </w:r>
            <w:r>
              <w:t>git</w:t>
            </w:r>
            <w:r>
              <w:t>仓库，生成</w:t>
            </w:r>
            <w:r>
              <w:t>.git</w:t>
            </w:r>
            <w:r>
              <w:t>文件夹</w:t>
            </w:r>
            <w:r>
              <w:br/>
              <w:t xml:space="preserve">git </w:t>
            </w:r>
            <w:proofErr w:type="spellStart"/>
            <w:r>
              <w:t>init</w:t>
            </w:r>
            <w:proofErr w:type="spellEnd"/>
            <w:r>
              <w:br/>
            </w:r>
            <w:r>
              <w:br/>
              <w:t xml:space="preserve"># </w:t>
            </w:r>
            <w:r>
              <w:t>从</w:t>
            </w:r>
            <w:proofErr w:type="gramStart"/>
            <w:r>
              <w:t>远程把</w:t>
            </w:r>
            <w:proofErr w:type="gramEnd"/>
            <w:r>
              <w:t>项目下载到本地（克隆）</w:t>
            </w:r>
            <w:r>
              <w:br/>
              <w:t>git clone https://xxx.git</w:t>
            </w:r>
          </w:p>
        </w:tc>
      </w:tr>
    </w:tbl>
    <w:p w14:paraId="6C9D995F" w14:textId="5A7B0173" w:rsidR="000C0C39" w:rsidRDefault="000C0C39" w:rsidP="00F92124">
      <w:pPr>
        <w:pStyle w:val="2"/>
      </w:pPr>
      <w:bookmarkStart w:id="42" w:name="heading_5"/>
      <w:bookmarkStart w:id="43" w:name="_Toc239597108"/>
      <w:r>
        <w:t>查看状态</w:t>
      </w:r>
      <w:bookmarkEnd w:id="42"/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45AD41FD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1C486" w14:textId="77777777" w:rsidR="000C0C39" w:rsidRDefault="000C0C39" w:rsidP="00246FC9">
            <w:pPr>
              <w:ind w:firstLine="440"/>
            </w:pPr>
            <w:r>
              <w:rPr>
                <w:color w:val="646A73"/>
              </w:rPr>
              <w:t>bash</w:t>
            </w:r>
            <w:r>
              <w:rPr>
                <w:color w:val="646A73"/>
              </w:rPr>
              <w:br/>
            </w:r>
            <w:r>
              <w:t xml:space="preserve"># </w:t>
            </w:r>
            <w:r>
              <w:t>查看文件修改状态：哪些改了、哪些在暂存</w:t>
            </w:r>
            <w:r>
              <w:br/>
              <w:t>git status</w:t>
            </w:r>
            <w:r>
              <w:br/>
            </w:r>
            <w:r>
              <w:br/>
              <w:t xml:space="preserve"># </w:t>
            </w:r>
            <w:r>
              <w:t>查看改动详情</w:t>
            </w:r>
            <w:r>
              <w:br/>
              <w:t>git diff</w:t>
            </w:r>
          </w:p>
        </w:tc>
      </w:tr>
    </w:tbl>
    <w:p w14:paraId="22C963C0" w14:textId="1E13070E" w:rsidR="000C0C39" w:rsidRDefault="000C0C39" w:rsidP="00F92124">
      <w:pPr>
        <w:pStyle w:val="2"/>
      </w:pPr>
      <w:bookmarkStart w:id="44" w:name="heading_6"/>
      <w:bookmarkStart w:id="45" w:name="_Toc239597109"/>
      <w:r>
        <w:t>添加到暂存区</w:t>
      </w:r>
      <w:bookmarkEnd w:id="44"/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7C9FCF3F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47240" w14:textId="77777777" w:rsidR="000C0C39" w:rsidRDefault="000C0C39" w:rsidP="00246FC9">
            <w:pPr>
              <w:ind w:firstLine="440"/>
            </w:pPr>
            <w:r>
              <w:rPr>
                <w:color w:val="646A73"/>
              </w:rPr>
              <w:t>bash</w:t>
            </w:r>
            <w:r>
              <w:rPr>
                <w:color w:val="646A73"/>
              </w:rPr>
              <w:br/>
            </w:r>
            <w:r>
              <w:t xml:space="preserve"># </w:t>
            </w:r>
            <w:r>
              <w:t>添加单个文件</w:t>
            </w:r>
            <w:r>
              <w:br/>
            </w:r>
            <w:r>
              <w:lastRenderedPageBreak/>
              <w:t xml:space="preserve">git add </w:t>
            </w:r>
            <w:r>
              <w:t>文件名</w:t>
            </w:r>
            <w:r>
              <w:br/>
            </w:r>
            <w:r>
              <w:br/>
              <w:t xml:space="preserve"># </w:t>
            </w:r>
            <w:r>
              <w:t>添加全部改动文件</w:t>
            </w:r>
            <w:r>
              <w:br/>
              <w:t>git add .</w:t>
            </w:r>
          </w:p>
        </w:tc>
      </w:tr>
    </w:tbl>
    <w:p w14:paraId="19DEA777" w14:textId="54EE7684" w:rsidR="000C0C39" w:rsidRDefault="000C0C39" w:rsidP="00240D39">
      <w:pPr>
        <w:pStyle w:val="2"/>
      </w:pPr>
      <w:bookmarkStart w:id="46" w:name="heading_7"/>
      <w:bookmarkStart w:id="47" w:name="_Toc239597110"/>
      <w:r>
        <w:lastRenderedPageBreak/>
        <w:t>提交到本地仓库</w:t>
      </w:r>
      <w:bookmarkEnd w:id="46"/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4751FB03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3236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-m 后面写本次修改说明，必须写</w:t>
            </w:r>
            <w:r>
              <w:rPr>
                <w:rFonts w:ascii="Consolas" w:eastAsia="Consolas" w:hAnsi="Consolas" w:cs="Consolas"/>
              </w:rPr>
              <w:br/>
              <w:t>git commit -m "完成登录页面功能"</w:t>
            </w:r>
          </w:p>
        </w:tc>
      </w:tr>
    </w:tbl>
    <w:p w14:paraId="2F17812D" w14:textId="3726ADF5" w:rsidR="000C0C39" w:rsidRDefault="000C0C39" w:rsidP="00240D39">
      <w:pPr>
        <w:pStyle w:val="2"/>
      </w:pPr>
      <w:bookmarkStart w:id="48" w:name="heading_8"/>
      <w:bookmarkStart w:id="49" w:name="_Toc239597111"/>
      <w:r>
        <w:t>远程仓库操作</w:t>
      </w:r>
      <w:bookmarkEnd w:id="48"/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69968516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36215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查看远程仓库地址</w:t>
            </w:r>
            <w:r>
              <w:rPr>
                <w:rFonts w:ascii="Consolas" w:eastAsia="Consolas" w:hAnsi="Consolas" w:cs="Consolas"/>
              </w:rPr>
              <w:br/>
              <w:t>git remote -v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添加远程仓库别名origin</w:t>
            </w:r>
            <w:r>
              <w:rPr>
                <w:rFonts w:ascii="Consolas" w:eastAsia="Consolas" w:hAnsi="Consolas" w:cs="Consolas"/>
              </w:rPr>
              <w:br/>
              <w:t>git remote add origin https://xxx.git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把本地分支推送到远程</w:t>
            </w:r>
            <w:r>
              <w:rPr>
                <w:rFonts w:ascii="Consolas" w:eastAsia="Consolas" w:hAnsi="Consolas" w:cs="Consolas"/>
              </w:rPr>
              <w:br/>
              <w:t>git push origin main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拉取远程最新代码到本地</w:t>
            </w:r>
            <w:r>
              <w:rPr>
                <w:rFonts w:ascii="Consolas" w:eastAsia="Consolas" w:hAnsi="Consolas" w:cs="Consolas"/>
              </w:rPr>
              <w:br/>
              <w:t>git pull origin main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获取远程更新，但</w:t>
            </w:r>
            <w:proofErr w:type="gramStart"/>
            <w:r>
              <w:rPr>
                <w:rFonts w:ascii="Consolas" w:eastAsia="Consolas" w:hAnsi="Consolas" w:cs="Consolas"/>
              </w:rPr>
              <w:t>不</w:t>
            </w:r>
            <w:proofErr w:type="gramEnd"/>
            <w:r>
              <w:rPr>
                <w:rFonts w:ascii="Consolas" w:eastAsia="Consolas" w:hAnsi="Consolas" w:cs="Consolas"/>
              </w:rPr>
              <w:t>自动合并</w:t>
            </w:r>
            <w:r>
              <w:rPr>
                <w:rFonts w:ascii="Consolas" w:eastAsia="Consolas" w:hAnsi="Consolas" w:cs="Consolas"/>
              </w:rPr>
              <w:br/>
              <w:t>git fetch</w:t>
            </w:r>
          </w:p>
        </w:tc>
      </w:tr>
    </w:tbl>
    <w:p w14:paraId="4E7C8571" w14:textId="0BC3608B" w:rsidR="000C0C39" w:rsidRDefault="000C0C39" w:rsidP="006211D5">
      <w:pPr>
        <w:pStyle w:val="2"/>
      </w:pPr>
      <w:bookmarkStart w:id="50" w:name="heading_9"/>
      <w:bookmarkStart w:id="51" w:name="_Toc239597112"/>
      <w:r>
        <w:t>分支操作（高频）</w:t>
      </w:r>
      <w:bookmarkEnd w:id="50"/>
      <w:bookmarkEnd w:id="5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2AD6C3CB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821D6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查看本地所有分支</w:t>
            </w:r>
            <w:r>
              <w:rPr>
                <w:rFonts w:ascii="Consolas" w:eastAsia="Consolas" w:hAnsi="Consolas" w:cs="Consolas"/>
              </w:rPr>
              <w:br/>
              <w:t>git branch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创建新分支</w:t>
            </w:r>
            <w:r>
              <w:rPr>
                <w:rFonts w:ascii="Consolas" w:eastAsia="Consolas" w:hAnsi="Consolas" w:cs="Consolas"/>
              </w:rPr>
              <w:br/>
              <w:t>git branch dev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# 切换到dev分支</w:t>
            </w:r>
            <w:r>
              <w:rPr>
                <w:rFonts w:ascii="Consolas" w:eastAsia="Consolas" w:hAnsi="Consolas" w:cs="Consolas"/>
              </w:rPr>
              <w:br/>
              <w:t>git checkout dev</w:t>
            </w:r>
            <w:r>
              <w:rPr>
                <w:rFonts w:ascii="Consolas" w:eastAsia="Consolas" w:hAnsi="Consolas" w:cs="Consolas"/>
              </w:rPr>
              <w:br/>
              <w:t># 新版git：git switch dev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创建并立刻切换新分支</w:t>
            </w:r>
            <w:r>
              <w:rPr>
                <w:rFonts w:ascii="Consolas" w:eastAsia="Consolas" w:hAnsi="Consolas" w:cs="Consolas"/>
              </w:rPr>
              <w:br/>
              <w:t>git checkout -b feature/login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合并dev分支到当前分支（比如在main分支执行）</w:t>
            </w:r>
            <w:r>
              <w:rPr>
                <w:rFonts w:ascii="Consolas" w:eastAsia="Consolas" w:hAnsi="Consolas" w:cs="Consolas"/>
              </w:rPr>
              <w:br/>
              <w:t>git merge dev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删除本地分支</w:t>
            </w:r>
            <w:r>
              <w:rPr>
                <w:rFonts w:ascii="Consolas" w:eastAsia="Consolas" w:hAnsi="Consolas" w:cs="Consolas"/>
              </w:rPr>
              <w:br/>
              <w:t>git branch -d dev</w:t>
            </w:r>
          </w:p>
        </w:tc>
      </w:tr>
    </w:tbl>
    <w:p w14:paraId="0C220D4E" w14:textId="60D6B076" w:rsidR="000C0C39" w:rsidRDefault="000C0C39" w:rsidP="006211D5">
      <w:pPr>
        <w:pStyle w:val="2"/>
      </w:pPr>
      <w:bookmarkStart w:id="52" w:name="heading_10"/>
      <w:bookmarkStart w:id="53" w:name="_Toc239597113"/>
      <w:r>
        <w:lastRenderedPageBreak/>
        <w:t>版本回退</w:t>
      </w:r>
      <w:bookmarkEnd w:id="52"/>
      <w:bookmarkEnd w:id="5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6D855AF3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128D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查看提交历史，获取commit</w:t>
            </w:r>
            <w:proofErr w:type="gramStart"/>
            <w:r>
              <w:rPr>
                <w:rFonts w:ascii="Consolas" w:eastAsia="Consolas" w:hAnsi="Consolas" w:cs="Consolas"/>
              </w:rPr>
              <w:t>哈希值</w:t>
            </w:r>
            <w:proofErr w:type="gramEnd"/>
            <w:r>
              <w:rPr>
                <w:rFonts w:ascii="Consolas" w:eastAsia="Consolas" w:hAnsi="Consolas" w:cs="Consolas"/>
              </w:rPr>
              <w:br/>
              <w:t>git log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回退到指定commit版本</w:t>
            </w:r>
            <w:r>
              <w:rPr>
                <w:rFonts w:ascii="Consolas" w:eastAsia="Consolas" w:hAnsi="Consolas" w:cs="Consolas"/>
              </w:rPr>
              <w:br/>
              <w:t>git reset --hard 提交哈希ID</w:t>
            </w:r>
          </w:p>
        </w:tc>
      </w:tr>
    </w:tbl>
    <w:p w14:paraId="2FFF112B" w14:textId="77777777" w:rsidR="000C0C39" w:rsidRDefault="000C0C39" w:rsidP="000C0C39">
      <w:pPr>
        <w:ind w:firstLine="440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786542F4" w14:textId="77777777" w:rsidTr="001A0D8B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25FE2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--hard</w:t>
            </w:r>
            <w:r>
              <w:rPr>
                <w:rFonts w:ascii="Arial" w:eastAsia="DengXian" w:hAnsi="Arial" w:cs="Arial"/>
                <w:color w:val="646A73"/>
              </w:rPr>
              <w:t>：工作区、暂存区全部回退；慎用，会丢掉本地未提交改动。</w:t>
            </w:r>
          </w:p>
        </w:tc>
      </w:tr>
    </w:tbl>
    <w:p w14:paraId="5FC69362" w14:textId="1A34443B" w:rsidR="000C0C39" w:rsidRDefault="000C0C39" w:rsidP="006211D5">
      <w:pPr>
        <w:pStyle w:val="2"/>
      </w:pPr>
      <w:bookmarkStart w:id="54" w:name="heading_11"/>
      <w:bookmarkStart w:id="55" w:name="_Toc239597114"/>
      <w:r>
        <w:t>撤销修改</w:t>
      </w:r>
      <w:bookmarkEnd w:id="54"/>
      <w:bookmarkEnd w:id="5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07BF0FE1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10379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撤销工作区文件修改（还没add）</w:t>
            </w:r>
            <w:r>
              <w:rPr>
                <w:rFonts w:ascii="Consolas" w:eastAsia="Consolas" w:hAnsi="Consolas" w:cs="Consolas"/>
              </w:rPr>
              <w:br/>
              <w:t>git checkout -- 文件名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取消暂存（已经add，但没有commit）</w:t>
            </w:r>
            <w:r>
              <w:rPr>
                <w:rFonts w:ascii="Consolas" w:eastAsia="Consolas" w:hAnsi="Consolas" w:cs="Consolas"/>
              </w:rPr>
              <w:br/>
              <w:t>git reset HEAD 文件名</w:t>
            </w:r>
          </w:p>
        </w:tc>
      </w:tr>
    </w:tbl>
    <w:p w14:paraId="47D0D2D3" w14:textId="77777777" w:rsidR="000C0C39" w:rsidRDefault="000C0C39" w:rsidP="000C0C3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ind w:firstLine="440"/>
      </w:pPr>
    </w:p>
    <w:p w14:paraId="3134C950" w14:textId="77777777" w:rsidR="000C0C39" w:rsidRDefault="000C0C39" w:rsidP="00D4730E">
      <w:pPr>
        <w:pStyle w:val="1"/>
      </w:pPr>
      <w:bookmarkStart w:id="56" w:name="heading_12"/>
      <w:bookmarkStart w:id="57" w:name="_Toc239597115"/>
      <w:r>
        <w:lastRenderedPageBreak/>
        <w:t>多人协作标准流程</w:t>
      </w:r>
      <w:bookmarkEnd w:id="56"/>
      <w:bookmarkEnd w:id="57"/>
    </w:p>
    <w:p w14:paraId="511BC1AD" w14:textId="77777777" w:rsidR="000C0C39" w:rsidRDefault="000C0C39" w:rsidP="000C0C39">
      <w:pPr>
        <w:widowControl w:val="0"/>
        <w:numPr>
          <w:ilvl w:val="0"/>
          <w:numId w:val="10"/>
        </w:numPr>
        <w:spacing w:before="120" w:after="120" w:line="288" w:lineRule="auto"/>
        <w:ind w:firstLineChars="0"/>
      </w:pPr>
      <w:r>
        <w:rPr>
          <w:rFonts w:ascii="Consolas" w:eastAsia="Consolas" w:hAnsi="Consolas" w:cs="Consolas"/>
          <w:shd w:val="clear" w:color="auto" w:fill="EFF0F1"/>
        </w:rPr>
        <w:t>git pull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先拉取远程最新代码，避免冲突</w:t>
      </w:r>
    </w:p>
    <w:p w14:paraId="30E1EBDB" w14:textId="77777777" w:rsidR="000C0C39" w:rsidRDefault="000C0C39" w:rsidP="000C0C39">
      <w:pPr>
        <w:widowControl w:val="0"/>
        <w:numPr>
          <w:ilvl w:val="0"/>
          <w:numId w:val="11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创建新分支开发新功能，</w:t>
      </w:r>
      <w:r>
        <w:rPr>
          <w:rFonts w:ascii="Arial" w:eastAsia="DengXian" w:hAnsi="Arial" w:cs="Arial"/>
          <w:b/>
        </w:rPr>
        <w:t>不要直接在</w:t>
      </w:r>
      <w:r>
        <w:rPr>
          <w:rFonts w:ascii="Arial" w:eastAsia="DengXian" w:hAnsi="Arial" w:cs="Arial"/>
          <w:b/>
        </w:rPr>
        <w:t xml:space="preserve"> main </w:t>
      </w:r>
      <w:r>
        <w:rPr>
          <w:rFonts w:ascii="Arial" w:eastAsia="DengXian" w:hAnsi="Arial" w:cs="Arial"/>
          <w:b/>
        </w:rPr>
        <w:t>主分支写代码</w:t>
      </w:r>
    </w:p>
    <w:p w14:paraId="6621FA83" w14:textId="77777777" w:rsidR="000C0C39" w:rsidRDefault="000C0C39" w:rsidP="000C0C39">
      <w:pPr>
        <w:widowControl w:val="0"/>
        <w:numPr>
          <w:ilvl w:val="0"/>
          <w:numId w:val="12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修改代码，</w:t>
      </w:r>
      <w:r>
        <w:rPr>
          <w:rFonts w:ascii="Consolas" w:eastAsia="Consolas" w:hAnsi="Consolas" w:cs="Consolas"/>
          <w:shd w:val="clear" w:color="auto" w:fill="EFF0F1"/>
        </w:rPr>
        <w:t>git add</w:t>
      </w:r>
      <w:r>
        <w:rPr>
          <w:rFonts w:ascii="Arial" w:eastAsia="DengXian" w:hAnsi="Arial" w:cs="Arial"/>
        </w:rPr>
        <w:t xml:space="preserve"> → </w:t>
      </w:r>
      <w:r>
        <w:rPr>
          <w:rFonts w:ascii="Consolas" w:eastAsia="Consolas" w:hAnsi="Consolas" w:cs="Consolas"/>
          <w:shd w:val="clear" w:color="auto" w:fill="EFF0F1"/>
        </w:rPr>
        <w:t>git commit</w:t>
      </w:r>
    </w:p>
    <w:p w14:paraId="40945825" w14:textId="77777777" w:rsidR="000C0C39" w:rsidRDefault="000C0C39" w:rsidP="000C0C39">
      <w:pPr>
        <w:widowControl w:val="0"/>
        <w:numPr>
          <w:ilvl w:val="0"/>
          <w:numId w:val="13"/>
        </w:numPr>
        <w:spacing w:before="120" w:after="120" w:line="288" w:lineRule="auto"/>
        <w:ind w:firstLineChars="0"/>
      </w:pPr>
      <w:r>
        <w:rPr>
          <w:rFonts w:ascii="Consolas" w:eastAsia="Consolas" w:hAnsi="Consolas" w:cs="Consolas"/>
          <w:shd w:val="clear" w:color="auto" w:fill="EFF0F1"/>
        </w:rPr>
        <w:t>git push</w:t>
      </w:r>
      <w:r>
        <w:rPr>
          <w:rFonts w:ascii="Arial" w:eastAsia="DengXian" w:hAnsi="Arial" w:cs="Arial"/>
        </w:rPr>
        <w:t>推送到远程自己的分支</w:t>
      </w:r>
    </w:p>
    <w:p w14:paraId="16065424" w14:textId="77777777" w:rsidR="000C0C39" w:rsidRDefault="000C0C39" w:rsidP="000C0C39">
      <w:pPr>
        <w:widowControl w:val="0"/>
        <w:numPr>
          <w:ilvl w:val="0"/>
          <w:numId w:val="14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在平台发起</w:t>
      </w:r>
      <w:r>
        <w:rPr>
          <w:rFonts w:ascii="Arial" w:eastAsia="DengXian" w:hAnsi="Arial" w:cs="Arial"/>
          <w:b/>
        </w:rPr>
        <w:t>PR/MR</w:t>
      </w:r>
      <w:r>
        <w:rPr>
          <w:rFonts w:ascii="Arial" w:eastAsia="DengXian" w:hAnsi="Arial" w:cs="Arial"/>
          <w:b/>
        </w:rPr>
        <w:t>（合并请求）</w:t>
      </w:r>
      <w:r>
        <w:rPr>
          <w:rFonts w:ascii="Arial" w:eastAsia="DengXian" w:hAnsi="Arial" w:cs="Arial"/>
        </w:rPr>
        <w:t>，代码审核后合并到主分支</w:t>
      </w:r>
    </w:p>
    <w:p w14:paraId="0BD6B49C" w14:textId="77777777" w:rsidR="000C0C39" w:rsidRDefault="000C0C39" w:rsidP="000C0C39">
      <w:pPr>
        <w:widowControl w:val="0"/>
        <w:numPr>
          <w:ilvl w:val="0"/>
          <w:numId w:val="15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其他人再次</w:t>
      </w:r>
      <w:r>
        <w:rPr>
          <w:rFonts w:ascii="Consolas" w:eastAsia="Consolas" w:hAnsi="Consolas" w:cs="Consolas"/>
          <w:shd w:val="clear" w:color="auto" w:fill="EFF0F1"/>
        </w:rPr>
        <w:t>git pull</w:t>
      </w:r>
      <w:r>
        <w:rPr>
          <w:rFonts w:ascii="Arial" w:eastAsia="DengXian" w:hAnsi="Arial" w:cs="Arial"/>
        </w:rPr>
        <w:t>拿到合并后的代码</w:t>
      </w:r>
    </w:p>
    <w:p w14:paraId="46DB7BBE" w14:textId="77777777" w:rsidR="000C0C39" w:rsidRDefault="000C0C39" w:rsidP="005D55A6">
      <w:pPr>
        <w:pStyle w:val="1"/>
      </w:pPr>
      <w:bookmarkStart w:id="58" w:name="heading_13"/>
      <w:bookmarkStart w:id="59" w:name="_Toc239597116"/>
      <w:r>
        <w:t>冲突是什么？</w:t>
      </w:r>
      <w:bookmarkEnd w:id="58"/>
      <w:bookmarkEnd w:id="59"/>
    </w:p>
    <w:p w14:paraId="6D271544" w14:textId="77777777" w:rsidR="000C0C39" w:rsidRDefault="000C0C39" w:rsidP="000C0C39">
      <w:pPr>
        <w:spacing w:before="120" w:after="120" w:line="288" w:lineRule="auto"/>
        <w:ind w:firstLine="440"/>
      </w:pPr>
      <w:r>
        <w:rPr>
          <w:rFonts w:ascii="Arial" w:eastAsia="DengXian" w:hAnsi="Arial" w:cs="Arial"/>
        </w:rPr>
        <w:t>两个人修改了</w:t>
      </w:r>
      <w:r>
        <w:rPr>
          <w:rFonts w:ascii="Arial" w:eastAsia="DengXian" w:hAnsi="Arial" w:cs="Arial"/>
          <w:b/>
        </w:rPr>
        <w:t>同一个文件的同一处</w:t>
      </w:r>
      <w:r>
        <w:rPr>
          <w:rFonts w:ascii="Arial" w:eastAsia="DengXian" w:hAnsi="Arial" w:cs="Arial"/>
        </w:rPr>
        <w:t>，合并时</w:t>
      </w:r>
      <w:r>
        <w:rPr>
          <w:rFonts w:ascii="Arial" w:eastAsia="DengXian" w:hAnsi="Arial" w:cs="Arial"/>
        </w:rPr>
        <w:t xml:space="preserve"> Git </w:t>
      </w:r>
      <w:r>
        <w:rPr>
          <w:rFonts w:ascii="Arial" w:eastAsia="DengXian" w:hAnsi="Arial" w:cs="Arial"/>
        </w:rPr>
        <w:t>不知道保留哪一份，就产生冲突。需要人手动打开文件，删掉冲突标记，编辑</w:t>
      </w:r>
      <w:proofErr w:type="gramStart"/>
      <w:r>
        <w:rPr>
          <w:rFonts w:ascii="Arial" w:eastAsia="DengXian" w:hAnsi="Arial" w:cs="Arial"/>
        </w:rPr>
        <w:t>成正确</w:t>
      </w:r>
      <w:proofErr w:type="gramEnd"/>
      <w:r>
        <w:rPr>
          <w:rFonts w:ascii="Arial" w:eastAsia="DengXian" w:hAnsi="Arial" w:cs="Arial"/>
        </w:rPr>
        <w:t>内容，再</w:t>
      </w:r>
      <w:r>
        <w:rPr>
          <w:rFonts w:ascii="Arial" w:eastAsia="DengXian" w:hAnsi="Arial" w:cs="Arial"/>
        </w:rPr>
        <w:t xml:space="preserve"> add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 xml:space="preserve">commit </w:t>
      </w:r>
      <w:r>
        <w:rPr>
          <w:rFonts w:ascii="Arial" w:eastAsia="DengXian" w:hAnsi="Arial" w:cs="Arial"/>
        </w:rPr>
        <w:t>完成合并。</w:t>
      </w:r>
    </w:p>
    <w:p w14:paraId="0F67CB77" w14:textId="77777777" w:rsidR="000C0C39" w:rsidRDefault="000C0C39" w:rsidP="000C0C39">
      <w:pPr>
        <w:spacing w:before="120" w:after="120" w:line="288" w:lineRule="auto"/>
        <w:ind w:firstLine="440"/>
      </w:pPr>
      <w:r>
        <w:rPr>
          <w:rFonts w:ascii="Arial" w:eastAsia="DengXian" w:hAnsi="Arial" w:cs="Arial"/>
        </w:rPr>
        <w:t>冲突标记示例：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C0C39" w14:paraId="2CC3F14E" w14:textId="77777777" w:rsidTr="001A0D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54E27" w14:textId="77777777" w:rsidR="000C0C39" w:rsidRDefault="000C0C39" w:rsidP="001A0D8B">
            <w:pPr>
              <w:spacing w:before="120" w:after="120" w:line="288" w:lineRule="auto"/>
              <w:ind w:firstLine="440"/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&lt;&lt;&lt;&lt;&lt;&lt;&lt; HEAD</w:t>
            </w:r>
            <w:r>
              <w:rPr>
                <w:rFonts w:ascii="Consolas" w:eastAsia="Consolas" w:hAnsi="Consolas" w:cs="Consolas"/>
              </w:rPr>
              <w:br/>
              <w:t>本地写的内容</w:t>
            </w:r>
            <w:r>
              <w:rPr>
                <w:rFonts w:ascii="Consolas" w:eastAsia="Consolas" w:hAnsi="Consolas" w:cs="Consolas"/>
              </w:rPr>
              <w:br/>
              <w:t>=======</w:t>
            </w:r>
            <w:r>
              <w:rPr>
                <w:rFonts w:ascii="Consolas" w:eastAsia="Consolas" w:hAnsi="Consolas" w:cs="Consolas"/>
              </w:rPr>
              <w:br/>
              <w:t>远程别人写的内容</w:t>
            </w:r>
            <w:r>
              <w:rPr>
                <w:rFonts w:ascii="Consolas" w:eastAsia="Consolas" w:hAnsi="Consolas" w:cs="Consolas"/>
              </w:rPr>
              <w:br/>
              <w:t>&gt;&gt;&gt;&gt;&gt;&gt;&gt; abc123...</w:t>
            </w:r>
          </w:p>
        </w:tc>
      </w:tr>
    </w:tbl>
    <w:p w14:paraId="740D0D95" w14:textId="77777777" w:rsidR="000C0C39" w:rsidRDefault="000C0C39" w:rsidP="005D55A6">
      <w:pPr>
        <w:pStyle w:val="1"/>
      </w:pPr>
      <w:bookmarkStart w:id="60" w:name="heading_14"/>
      <w:bookmarkStart w:id="61" w:name="_Toc239597117"/>
      <w:r>
        <w:t xml:space="preserve">Git </w:t>
      </w:r>
      <w:r>
        <w:t>和</w:t>
      </w:r>
      <w:r>
        <w:t xml:space="preserve"> SVN </w:t>
      </w:r>
      <w:r>
        <w:t>的简单区别</w:t>
      </w:r>
      <w:bookmarkEnd w:id="60"/>
      <w:bookmarkEnd w:id="61"/>
    </w:p>
    <w:p w14:paraId="33CEFB93" w14:textId="77777777" w:rsidR="000C0C39" w:rsidRDefault="000C0C39" w:rsidP="000C0C39">
      <w:pPr>
        <w:widowControl w:val="0"/>
        <w:numPr>
          <w:ilvl w:val="0"/>
          <w:numId w:val="16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Git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  <w:b/>
        </w:rPr>
        <w:t>分布式</w:t>
      </w:r>
      <w:r>
        <w:rPr>
          <w:rFonts w:ascii="Arial" w:eastAsia="DengXian" w:hAnsi="Arial" w:cs="Arial"/>
        </w:rPr>
        <w:t>，本地完整仓库，断网也可以提交，速度快，分支轻量灵活。</w:t>
      </w:r>
    </w:p>
    <w:p w14:paraId="2696065A" w14:textId="77777777" w:rsidR="000C0C39" w:rsidRDefault="000C0C39" w:rsidP="000C0C39">
      <w:pPr>
        <w:widowControl w:val="0"/>
        <w:numPr>
          <w:ilvl w:val="0"/>
          <w:numId w:val="17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SVN</w:t>
      </w:r>
      <w:r>
        <w:rPr>
          <w:rFonts w:ascii="Arial" w:eastAsia="DengXian" w:hAnsi="Arial" w:cs="Arial"/>
        </w:rPr>
        <w:t>：集中式，必须联网才能提交，分支笨重。现在基本新项目都用</w:t>
      </w:r>
      <w:r>
        <w:rPr>
          <w:rFonts w:ascii="Arial" w:eastAsia="DengXian" w:hAnsi="Arial" w:cs="Arial"/>
        </w:rPr>
        <w:t xml:space="preserve"> Git</w:t>
      </w:r>
      <w:r>
        <w:rPr>
          <w:rFonts w:ascii="Arial" w:eastAsia="DengXian" w:hAnsi="Arial" w:cs="Arial"/>
        </w:rPr>
        <w:t>。</w:t>
      </w:r>
    </w:p>
    <w:p w14:paraId="647E7D44" w14:textId="77777777" w:rsidR="000C0C39" w:rsidRDefault="000C0C39" w:rsidP="00007525">
      <w:pPr>
        <w:pStyle w:val="1"/>
      </w:pPr>
      <w:bookmarkStart w:id="62" w:name="heading_15"/>
      <w:bookmarkStart w:id="63" w:name="_Toc239597118"/>
      <w:r>
        <w:lastRenderedPageBreak/>
        <w:t>常见小坑</w:t>
      </w:r>
      <w:bookmarkEnd w:id="62"/>
      <w:bookmarkEnd w:id="63"/>
    </w:p>
    <w:p w14:paraId="639879FC" w14:textId="77777777" w:rsidR="000C0C39" w:rsidRDefault="000C0C39" w:rsidP="000C0C39">
      <w:pPr>
        <w:widowControl w:val="0"/>
        <w:numPr>
          <w:ilvl w:val="0"/>
          <w:numId w:val="18"/>
        </w:numPr>
        <w:spacing w:before="120" w:after="120" w:line="288" w:lineRule="auto"/>
        <w:ind w:firstLineChars="0"/>
      </w:pPr>
      <w:r>
        <w:rPr>
          <w:rFonts w:ascii="Consolas" w:eastAsia="Consolas" w:hAnsi="Consolas" w:cs="Consolas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gitignore</w:t>
      </w:r>
      <w:proofErr w:type="spellEnd"/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文件：配置哪些文件不要纳入版本管理，比如日志、编译产物、配置密钥、</w:t>
      </w:r>
      <w:proofErr w:type="spellStart"/>
      <w:r>
        <w:rPr>
          <w:rFonts w:ascii="Arial" w:eastAsia="DengXian" w:hAnsi="Arial" w:cs="Arial"/>
        </w:rPr>
        <w:t>node_modules</w:t>
      </w:r>
      <w:proofErr w:type="spellEnd"/>
      <w:r>
        <w:rPr>
          <w:rFonts w:ascii="Arial" w:eastAsia="DengXian" w:hAnsi="Arial" w:cs="Arial"/>
        </w:rPr>
        <w:t>。写在这个文件里，</w:t>
      </w:r>
      <w:r>
        <w:rPr>
          <w:rFonts w:ascii="Arial" w:eastAsia="DengXian" w:hAnsi="Arial" w:cs="Arial"/>
        </w:rPr>
        <w:t xml:space="preserve">git </w:t>
      </w:r>
      <w:r>
        <w:rPr>
          <w:rFonts w:ascii="Arial" w:eastAsia="DengXian" w:hAnsi="Arial" w:cs="Arial"/>
        </w:rPr>
        <w:t>就会忽略。</w:t>
      </w:r>
    </w:p>
    <w:p w14:paraId="6B8CA20B" w14:textId="77777777" w:rsidR="000C0C39" w:rsidRDefault="000C0C39" w:rsidP="000C0C39">
      <w:pPr>
        <w:widowControl w:val="0"/>
        <w:numPr>
          <w:ilvl w:val="0"/>
          <w:numId w:val="19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\</w:t>
      </w:r>
      <w:r>
        <w:rPr>
          <w:rFonts w:ascii="Arial" w:eastAsia="DengXian" w:hAnsi="Arial" w:cs="Arial"/>
          <w:i/>
        </w:rPr>
        <w:t>\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不要把密码、密钥上传远程仓库！</w:t>
      </w:r>
      <w:r>
        <w:rPr>
          <w:rFonts w:ascii="Arial" w:eastAsia="DengXian" w:hAnsi="Arial" w:cs="Arial"/>
        </w:rPr>
        <w:t>\</w:t>
      </w:r>
      <w:r>
        <w:rPr>
          <w:rFonts w:ascii="Arial" w:eastAsia="DengXian" w:hAnsi="Arial" w:cs="Arial"/>
          <w:i/>
        </w:rPr>
        <w:t>\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一旦</w:t>
      </w:r>
      <w:r>
        <w:rPr>
          <w:rFonts w:ascii="Arial" w:eastAsia="DengXian" w:hAnsi="Arial" w:cs="Arial"/>
        </w:rPr>
        <w:t xml:space="preserve"> push </w:t>
      </w:r>
      <w:r>
        <w:rPr>
          <w:rFonts w:ascii="Arial" w:eastAsia="DengXian" w:hAnsi="Arial" w:cs="Arial"/>
        </w:rPr>
        <w:t>上去，即使后续删除，历史记录还能看到。</w:t>
      </w:r>
    </w:p>
    <w:p w14:paraId="0D31769C" w14:textId="77777777" w:rsidR="000C0C39" w:rsidRDefault="000C0C39" w:rsidP="000C0C39">
      <w:pPr>
        <w:widowControl w:val="0"/>
        <w:numPr>
          <w:ilvl w:val="0"/>
          <w:numId w:val="20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尽量小步提交，一次</w:t>
      </w:r>
      <w:r>
        <w:rPr>
          <w:rFonts w:ascii="Arial" w:eastAsia="DengXian" w:hAnsi="Arial" w:cs="Arial"/>
        </w:rPr>
        <w:t xml:space="preserve"> commit </w:t>
      </w:r>
      <w:r>
        <w:rPr>
          <w:rFonts w:ascii="Arial" w:eastAsia="DengXian" w:hAnsi="Arial" w:cs="Arial"/>
        </w:rPr>
        <w:t>做一件事，写清晰的</w:t>
      </w:r>
      <w:r>
        <w:rPr>
          <w:rFonts w:ascii="Arial" w:eastAsia="DengXian" w:hAnsi="Arial" w:cs="Arial"/>
        </w:rPr>
        <w:t xml:space="preserve"> commit </w:t>
      </w:r>
      <w:r>
        <w:rPr>
          <w:rFonts w:ascii="Arial" w:eastAsia="DengXian" w:hAnsi="Arial" w:cs="Arial"/>
        </w:rPr>
        <w:t>注释，方便回溯。</w:t>
      </w:r>
    </w:p>
    <w:p w14:paraId="3DA006D4" w14:textId="77777777" w:rsidR="000C0C39" w:rsidRDefault="000C0C39" w:rsidP="000C0C39">
      <w:pPr>
        <w:spacing w:before="120" w:after="120" w:line="288" w:lineRule="auto"/>
        <w:ind w:firstLine="440"/>
      </w:pPr>
      <w:r>
        <w:rPr>
          <w:rFonts w:ascii="Arial" w:eastAsia="DengXian" w:hAnsi="Arial" w:cs="Arial"/>
        </w:rPr>
        <w:t>如果你需要，我可以给你：</w:t>
      </w:r>
    </w:p>
    <w:p w14:paraId="3F32C9C8" w14:textId="77777777" w:rsidR="000C0C39" w:rsidRDefault="000C0C39" w:rsidP="000C0C39">
      <w:pPr>
        <w:widowControl w:val="0"/>
        <w:numPr>
          <w:ilvl w:val="0"/>
          <w:numId w:val="21"/>
        </w:numPr>
        <w:spacing w:before="120" w:after="120" w:line="288" w:lineRule="auto"/>
        <w:ind w:firstLineChars="0"/>
      </w:pPr>
      <w:proofErr w:type="gramStart"/>
      <w:r>
        <w:rPr>
          <w:rFonts w:ascii="Arial" w:eastAsia="DengXian" w:hAnsi="Arial" w:cs="Arial"/>
        </w:rPr>
        <w:t>极简实操练</w:t>
      </w:r>
      <w:proofErr w:type="gramEnd"/>
      <w:r>
        <w:rPr>
          <w:rFonts w:ascii="Arial" w:eastAsia="DengXian" w:hAnsi="Arial" w:cs="Arial"/>
        </w:rPr>
        <w:t>习步骤；</w:t>
      </w:r>
    </w:p>
    <w:p w14:paraId="1A73E489" w14:textId="77777777" w:rsidR="000C0C39" w:rsidRDefault="000C0C39" w:rsidP="000C0C39">
      <w:pPr>
        <w:widowControl w:val="0"/>
        <w:numPr>
          <w:ilvl w:val="0"/>
          <w:numId w:val="22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或者一份常用</w:t>
      </w:r>
      <w:r>
        <w:rPr>
          <w:rFonts w:ascii="Arial" w:eastAsia="DengXian" w:hAnsi="Arial" w:cs="Arial"/>
        </w:rPr>
        <w:t xml:space="preserve"> Git </w:t>
      </w:r>
      <w:r>
        <w:rPr>
          <w:rFonts w:ascii="Arial" w:eastAsia="DengXian" w:hAnsi="Arial" w:cs="Arial"/>
        </w:rPr>
        <w:t>速查表；</w:t>
      </w:r>
    </w:p>
    <w:p w14:paraId="6B131E4E" w14:textId="77777777" w:rsidR="000C0C39" w:rsidRDefault="000C0C39" w:rsidP="000C0C39">
      <w:pPr>
        <w:widowControl w:val="0"/>
        <w:numPr>
          <w:ilvl w:val="0"/>
          <w:numId w:val="23"/>
        </w:numPr>
        <w:spacing w:before="120" w:after="120" w:line="288" w:lineRule="auto"/>
        <w:ind w:firstLineChars="0"/>
      </w:pPr>
      <w:r>
        <w:rPr>
          <w:rFonts w:ascii="Arial" w:eastAsia="DengXian" w:hAnsi="Arial" w:cs="Arial"/>
        </w:rPr>
        <w:t>或者讲解</w:t>
      </w:r>
      <w:r>
        <w:rPr>
          <w:rFonts w:ascii="Arial" w:eastAsia="DengXian" w:hAnsi="Arial" w:cs="Arial"/>
        </w:rPr>
        <w:t xml:space="preserve"> rebase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stash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 xml:space="preserve">tag </w:t>
      </w:r>
      <w:r>
        <w:rPr>
          <w:rFonts w:ascii="Arial" w:eastAsia="DengXian" w:hAnsi="Arial" w:cs="Arial"/>
        </w:rPr>
        <w:t>等进阶用法。</w:t>
      </w:r>
    </w:p>
    <w:p w14:paraId="577E7B90" w14:textId="77777777" w:rsidR="000C0C39" w:rsidRDefault="000C0C39" w:rsidP="000C0C39">
      <w:pPr>
        <w:spacing w:before="120" w:after="120" w:line="288" w:lineRule="auto"/>
        <w:ind w:firstLine="440"/>
      </w:pPr>
      <w:r>
        <w:rPr>
          <w:rFonts w:ascii="Arial" w:eastAsia="DengXian" w:hAnsi="Arial" w:cs="Arial"/>
        </w:rPr>
        <w:t>|</w:t>
      </w:r>
      <w:r>
        <w:rPr>
          <w:rFonts w:ascii="Arial" w:eastAsia="DengXian" w:hAnsi="Arial" w:cs="Arial"/>
        </w:rPr>
        <w:t>（注：部分内容可能由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生成）</w:t>
      </w:r>
    </w:p>
    <w:p w14:paraId="76E9410D" w14:textId="3FA08CD3" w:rsidR="000C0C39" w:rsidRDefault="00091A5E" w:rsidP="000C0C39">
      <w:pPr>
        <w:ind w:firstLine="440"/>
      </w:pPr>
      <w:r>
        <w:rPr>
          <w:rFonts w:hint="eastAsia"/>
        </w:rPr>
        <w:t>可能命令行访问</w:t>
      </w:r>
      <w:r>
        <w:rPr>
          <w:rFonts w:hint="eastAsia"/>
        </w:rPr>
        <w:t>GitHub</w:t>
      </w:r>
      <w:r>
        <w:rPr>
          <w:rFonts w:hint="eastAsia"/>
        </w:rPr>
        <w:t>有网络问题，</w:t>
      </w:r>
      <w:r w:rsidR="00320ECC">
        <w:rPr>
          <w:rFonts w:hint="eastAsia"/>
        </w:rPr>
        <w:t>Git</w:t>
      </w:r>
      <w:r w:rsidR="00320ECC">
        <w:t xml:space="preserve">Hub </w:t>
      </w:r>
      <w:r w:rsidR="00320ECC">
        <w:rPr>
          <w:rFonts w:hint="eastAsia"/>
        </w:rPr>
        <w:t>Bash</w:t>
      </w:r>
      <w:r w:rsidR="00320ECC">
        <w:rPr>
          <w:rFonts w:hint="eastAsia"/>
        </w:rPr>
        <w:t>中</w:t>
      </w:r>
      <w:r>
        <w:rPr>
          <w:rFonts w:hint="eastAsia"/>
        </w:rPr>
        <w:t>设置代理：</w:t>
      </w:r>
    </w:p>
    <w:p w14:paraId="5ED70AA9" w14:textId="77777777" w:rsidR="00091A5E" w:rsidRDefault="00091A5E" w:rsidP="00091A5E">
      <w:pPr>
        <w:ind w:firstLine="440"/>
      </w:pPr>
      <w:r>
        <w:t xml:space="preserve">$ git config --global </w:t>
      </w:r>
      <w:proofErr w:type="spellStart"/>
      <w:proofErr w:type="gramStart"/>
      <w:r>
        <w:t>http.proxy</w:t>
      </w:r>
      <w:proofErr w:type="spellEnd"/>
      <w:proofErr w:type="gramEnd"/>
      <w:r>
        <w:t xml:space="preserve"> http://172.30.30.6:3128</w:t>
      </w:r>
    </w:p>
    <w:p w14:paraId="7BB8B109" w14:textId="1684A76E" w:rsidR="00091A5E" w:rsidRPr="000C0C39" w:rsidRDefault="00091A5E" w:rsidP="00091A5E">
      <w:pPr>
        <w:ind w:firstLine="440"/>
      </w:pPr>
      <w:r>
        <w:t xml:space="preserve">$ git config --global </w:t>
      </w:r>
      <w:proofErr w:type="spellStart"/>
      <w:proofErr w:type="gramStart"/>
      <w:r>
        <w:t>https.proxy</w:t>
      </w:r>
      <w:proofErr w:type="spellEnd"/>
      <w:proofErr w:type="gramEnd"/>
      <w:r>
        <w:t xml:space="preserve"> https://172.30.30.6:3128</w:t>
      </w:r>
    </w:p>
    <w:sectPr w:rsidR="00091A5E" w:rsidRPr="000C0C39" w:rsidSect="00613128">
      <w:footerReference w:type="first" r:id="rId22"/>
      <w:pgSz w:w="12240" w:h="15840"/>
      <w:pgMar w:top="1440" w:right="1800" w:bottom="1440" w:left="180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FD4CF" w14:textId="77777777" w:rsidR="00EF0047" w:rsidRDefault="00EF0047" w:rsidP="00765187">
      <w:pPr>
        <w:ind w:firstLine="440"/>
      </w:pPr>
      <w:r>
        <w:separator/>
      </w:r>
    </w:p>
  </w:endnote>
  <w:endnote w:type="continuationSeparator" w:id="0">
    <w:p w14:paraId="5D0FAD67" w14:textId="77777777" w:rsidR="00EF0047" w:rsidRDefault="00EF0047" w:rsidP="00765187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E633B" w14:textId="77777777" w:rsidR="00613128" w:rsidRDefault="00613128" w:rsidP="0076518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64372" w14:textId="77777777" w:rsidR="00613128" w:rsidRDefault="00613128" w:rsidP="0076518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3DFAA" w14:textId="77777777" w:rsidR="00613128" w:rsidRDefault="00613128" w:rsidP="00765187">
    <w:pPr>
      <w:ind w:firstLine="440"/>
    </w:pPr>
  </w:p>
  <w:p w14:paraId="6EB84E81" w14:textId="77777777" w:rsidR="00613128" w:rsidRDefault="00613128" w:rsidP="00765187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F1D3F5" w14:textId="56C3A874" w:rsidR="00613128" w:rsidRDefault="00DA5344" w:rsidP="00765187">
    <w:pPr>
      <w:ind w:firstLine="440"/>
    </w:pPr>
    <w:r w:rsidRPr="00DA5344">
      <w:fldChar w:fldCharType="begin"/>
    </w:r>
    <w:r w:rsidRPr="00DA5344">
      <w:instrText>PAGE  \* Arabic  \* MERGEFORMAT</w:instrText>
    </w:r>
    <w:r w:rsidRPr="00DA5344">
      <w:fldChar w:fldCharType="separate"/>
    </w:r>
    <w:r w:rsidR="00A3270D" w:rsidRPr="00A3270D">
      <w:rPr>
        <w:noProof/>
        <w:lang w:val="zh-CN"/>
      </w:rPr>
      <w:t>1</w:t>
    </w:r>
    <w:r w:rsidRPr="00DA5344">
      <w:fldChar w:fldCharType="end"/>
    </w:r>
    <w:r w:rsidRPr="00DA5344">
      <w:rPr>
        <w:lang w:val="zh-CN"/>
      </w:rPr>
      <w:t xml:space="preserve"> / </w:t>
    </w:r>
    <w:fldSimple w:instr=" SECTIONPAGES  \* Arabic  \* MERGEFORMAT ">
      <w:r w:rsidR="00417A69">
        <w:rPr>
          <w:noProof/>
        </w:rPr>
        <w:t>13</w:t>
      </w:r>
    </w:fldSimple>
  </w:p>
  <w:p w14:paraId="2B5D5E6F" w14:textId="77777777" w:rsidR="00613128" w:rsidRDefault="00613128" w:rsidP="0076518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901177" w14:textId="77777777" w:rsidR="00EF0047" w:rsidRDefault="00EF0047" w:rsidP="00765187">
      <w:pPr>
        <w:ind w:firstLine="440"/>
      </w:pPr>
      <w:r>
        <w:separator/>
      </w:r>
    </w:p>
  </w:footnote>
  <w:footnote w:type="continuationSeparator" w:id="0">
    <w:p w14:paraId="4EADCFB2" w14:textId="77777777" w:rsidR="00EF0047" w:rsidRDefault="00EF0047" w:rsidP="00765187">
      <w:pPr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FA4F8" w14:textId="77777777" w:rsidR="00613128" w:rsidRDefault="00613128" w:rsidP="0076518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2D9CE" w14:textId="77777777" w:rsidR="00613128" w:rsidRDefault="00613128" w:rsidP="00765187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DD3C9" w14:textId="77777777" w:rsidR="00613128" w:rsidRDefault="00613128" w:rsidP="0076518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F2FF6"/>
    <w:multiLevelType w:val="multilevel"/>
    <w:tmpl w:val="447E12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182BF5"/>
    <w:multiLevelType w:val="multilevel"/>
    <w:tmpl w:val="370E7E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713CE"/>
    <w:multiLevelType w:val="multilevel"/>
    <w:tmpl w:val="CF06A6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155573"/>
    <w:multiLevelType w:val="hybridMultilevel"/>
    <w:tmpl w:val="D5EE8426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4" w15:restartNumberingAfterBreak="0">
    <w:nsid w:val="1482775B"/>
    <w:multiLevelType w:val="multilevel"/>
    <w:tmpl w:val="743476E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4B2901"/>
    <w:multiLevelType w:val="multilevel"/>
    <w:tmpl w:val="A58EDD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3B64666"/>
    <w:multiLevelType w:val="multilevel"/>
    <w:tmpl w:val="DC94C7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55A33FE"/>
    <w:multiLevelType w:val="multilevel"/>
    <w:tmpl w:val="932CADB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5F60B59"/>
    <w:multiLevelType w:val="multilevel"/>
    <w:tmpl w:val="F0BE65F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5F1B6C"/>
    <w:multiLevelType w:val="multilevel"/>
    <w:tmpl w:val="8F94B9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790D21"/>
    <w:multiLevelType w:val="multilevel"/>
    <w:tmpl w:val="C31A48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556476"/>
    <w:multiLevelType w:val="multilevel"/>
    <w:tmpl w:val="92F68D1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A53663"/>
    <w:multiLevelType w:val="multilevel"/>
    <w:tmpl w:val="4FEA197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19D1496"/>
    <w:multiLevelType w:val="multilevel"/>
    <w:tmpl w:val="F948F0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A917C3"/>
    <w:multiLevelType w:val="multilevel"/>
    <w:tmpl w:val="8034D7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893E13"/>
    <w:multiLevelType w:val="multilevel"/>
    <w:tmpl w:val="532408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C5F1D5C"/>
    <w:multiLevelType w:val="multilevel"/>
    <w:tmpl w:val="1CF0A4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33D1CE9"/>
    <w:multiLevelType w:val="multilevel"/>
    <w:tmpl w:val="7F52E5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3B047C5"/>
    <w:multiLevelType w:val="multilevel"/>
    <w:tmpl w:val="4B8E16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0282972"/>
    <w:multiLevelType w:val="multilevel"/>
    <w:tmpl w:val="855826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3FA4078"/>
    <w:multiLevelType w:val="multilevel"/>
    <w:tmpl w:val="F78447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F6252A4"/>
    <w:multiLevelType w:val="multilevel"/>
    <w:tmpl w:val="24A2C7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234643"/>
    <w:multiLevelType w:val="multilevel"/>
    <w:tmpl w:val="6B506EC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36774F8"/>
    <w:multiLevelType w:val="hybridMultilevel"/>
    <w:tmpl w:val="44560336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4" w15:restartNumberingAfterBreak="0">
    <w:nsid w:val="75726CD8"/>
    <w:multiLevelType w:val="multilevel"/>
    <w:tmpl w:val="BAD640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67961F6"/>
    <w:multiLevelType w:val="multilevel"/>
    <w:tmpl w:val="C9E872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997A61"/>
    <w:multiLevelType w:val="multilevel"/>
    <w:tmpl w:val="22D80D42"/>
    <w:lvl w:ilvl="0">
      <w:start w:val="1"/>
      <w:numFmt w:val="decimal"/>
      <w:pStyle w:val="a"/>
      <w:lvlText w:val="%1."/>
      <w:lvlJc w:val="left"/>
      <w:pPr>
        <w:ind w:left="425" w:hanging="425"/>
      </w:pPr>
    </w:lvl>
    <w:lvl w:ilvl="1">
      <w:start w:val="1"/>
      <w:numFmt w:val="decimal"/>
      <w:pStyle w:val="20"/>
      <w:lvlText w:val="%1.%2."/>
      <w:lvlJc w:val="left"/>
      <w:pPr>
        <w:ind w:left="567" w:hanging="567"/>
      </w:pPr>
    </w:lvl>
    <w:lvl w:ilvl="2">
      <w:start w:val="1"/>
      <w:numFmt w:val="decimal"/>
      <w:pStyle w:val="30"/>
      <w:lvlText w:val="%1.%2.%3."/>
      <w:lvlJc w:val="left"/>
      <w:pPr>
        <w:ind w:left="709" w:hanging="709"/>
      </w:pPr>
    </w:lvl>
    <w:lvl w:ilvl="3">
      <w:start w:val="1"/>
      <w:numFmt w:val="decimal"/>
      <w:pStyle w:val="40"/>
      <w:lvlText w:val="%1.%2.%3.%4."/>
      <w:lvlJc w:val="left"/>
      <w:pPr>
        <w:ind w:left="851" w:hanging="851"/>
      </w:pPr>
    </w:lvl>
    <w:lvl w:ilvl="4">
      <w:start w:val="1"/>
      <w:numFmt w:val="decimal"/>
      <w:pStyle w:val="50"/>
      <w:lvlText w:val="%1.%2.%3.%4.%5."/>
      <w:lvlJc w:val="left"/>
      <w:pPr>
        <w:ind w:left="992" w:hanging="992"/>
      </w:pPr>
    </w:lvl>
    <w:lvl w:ilvl="5">
      <w:start w:val="1"/>
      <w:numFmt w:val="decimal"/>
      <w:pStyle w:val="60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26"/>
  </w:num>
  <w:num w:numId="3">
    <w:abstractNumId w:val="13"/>
  </w:num>
  <w:num w:numId="4">
    <w:abstractNumId w:val="15"/>
  </w:num>
  <w:num w:numId="5">
    <w:abstractNumId w:val="16"/>
  </w:num>
  <w:num w:numId="6">
    <w:abstractNumId w:val="8"/>
  </w:num>
  <w:num w:numId="7">
    <w:abstractNumId w:val="6"/>
  </w:num>
  <w:num w:numId="8">
    <w:abstractNumId w:val="22"/>
  </w:num>
  <w:num w:numId="9">
    <w:abstractNumId w:val="11"/>
  </w:num>
  <w:num w:numId="10">
    <w:abstractNumId w:val="21"/>
  </w:num>
  <w:num w:numId="11">
    <w:abstractNumId w:val="0"/>
  </w:num>
  <w:num w:numId="12">
    <w:abstractNumId w:val="18"/>
  </w:num>
  <w:num w:numId="13">
    <w:abstractNumId w:val="19"/>
  </w:num>
  <w:num w:numId="14">
    <w:abstractNumId w:val="12"/>
  </w:num>
  <w:num w:numId="15">
    <w:abstractNumId w:val="7"/>
  </w:num>
  <w:num w:numId="16">
    <w:abstractNumId w:val="17"/>
  </w:num>
  <w:num w:numId="17">
    <w:abstractNumId w:val="1"/>
  </w:num>
  <w:num w:numId="18">
    <w:abstractNumId w:val="25"/>
  </w:num>
  <w:num w:numId="19">
    <w:abstractNumId w:val="2"/>
  </w:num>
  <w:num w:numId="20">
    <w:abstractNumId w:val="24"/>
  </w:num>
  <w:num w:numId="21">
    <w:abstractNumId w:val="5"/>
  </w:num>
  <w:num w:numId="22">
    <w:abstractNumId w:val="20"/>
  </w:num>
  <w:num w:numId="23">
    <w:abstractNumId w:val="10"/>
  </w:num>
  <w:num w:numId="24">
    <w:abstractNumId w:val="3"/>
  </w:num>
  <w:num w:numId="25">
    <w:abstractNumId w:val="14"/>
  </w:num>
  <w:num w:numId="26">
    <w:abstractNumId w:val="9"/>
  </w:num>
  <w:num w:numId="27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47"/>
    <w:rsid w:val="00007062"/>
    <w:rsid w:val="00007525"/>
    <w:rsid w:val="000146FF"/>
    <w:rsid w:val="0001772F"/>
    <w:rsid w:val="00032867"/>
    <w:rsid w:val="000446E2"/>
    <w:rsid w:val="00052BB7"/>
    <w:rsid w:val="0007553C"/>
    <w:rsid w:val="00091A5E"/>
    <w:rsid w:val="00096740"/>
    <w:rsid w:val="000B1882"/>
    <w:rsid w:val="000B3875"/>
    <w:rsid w:val="000C0C39"/>
    <w:rsid w:val="000C315B"/>
    <w:rsid w:val="000D2713"/>
    <w:rsid w:val="000D3D63"/>
    <w:rsid w:val="000E4F14"/>
    <w:rsid w:val="000E572B"/>
    <w:rsid w:val="000F3133"/>
    <w:rsid w:val="000F5E27"/>
    <w:rsid w:val="0010002B"/>
    <w:rsid w:val="0012697A"/>
    <w:rsid w:val="00142644"/>
    <w:rsid w:val="00142FC9"/>
    <w:rsid w:val="001501C5"/>
    <w:rsid w:val="00156554"/>
    <w:rsid w:val="00157115"/>
    <w:rsid w:val="00167AA7"/>
    <w:rsid w:val="00171525"/>
    <w:rsid w:val="001717F5"/>
    <w:rsid w:val="00182E16"/>
    <w:rsid w:val="001831B4"/>
    <w:rsid w:val="001B05E3"/>
    <w:rsid w:val="001B2CA4"/>
    <w:rsid w:val="001D5C48"/>
    <w:rsid w:val="001D7D02"/>
    <w:rsid w:val="001E2AA8"/>
    <w:rsid w:val="001E75E7"/>
    <w:rsid w:val="001F18D6"/>
    <w:rsid w:val="001F51C3"/>
    <w:rsid w:val="00221F06"/>
    <w:rsid w:val="002239C3"/>
    <w:rsid w:val="00232A8E"/>
    <w:rsid w:val="002348DD"/>
    <w:rsid w:val="00240D39"/>
    <w:rsid w:val="00246FC9"/>
    <w:rsid w:val="002562F8"/>
    <w:rsid w:val="0026029C"/>
    <w:rsid w:val="00266605"/>
    <w:rsid w:val="0028238D"/>
    <w:rsid w:val="00286825"/>
    <w:rsid w:val="00293C16"/>
    <w:rsid w:val="002A63FC"/>
    <w:rsid w:val="002E2184"/>
    <w:rsid w:val="002E2BF9"/>
    <w:rsid w:val="00300D4B"/>
    <w:rsid w:val="00313948"/>
    <w:rsid w:val="00320ECC"/>
    <w:rsid w:val="00331B23"/>
    <w:rsid w:val="00333DDB"/>
    <w:rsid w:val="00360D34"/>
    <w:rsid w:val="0037115D"/>
    <w:rsid w:val="00383642"/>
    <w:rsid w:val="003902CF"/>
    <w:rsid w:val="00390423"/>
    <w:rsid w:val="003A240F"/>
    <w:rsid w:val="003B5FF3"/>
    <w:rsid w:val="003B61FF"/>
    <w:rsid w:val="003D5DD5"/>
    <w:rsid w:val="003E7E97"/>
    <w:rsid w:val="00404B75"/>
    <w:rsid w:val="00417A69"/>
    <w:rsid w:val="00421A3A"/>
    <w:rsid w:val="00432013"/>
    <w:rsid w:val="00437BAD"/>
    <w:rsid w:val="00437D82"/>
    <w:rsid w:val="00454A36"/>
    <w:rsid w:val="00473B39"/>
    <w:rsid w:val="004B4770"/>
    <w:rsid w:val="004B6D1F"/>
    <w:rsid w:val="004D062C"/>
    <w:rsid w:val="004D5DD1"/>
    <w:rsid w:val="004E70F2"/>
    <w:rsid w:val="004E7A7C"/>
    <w:rsid w:val="00514A0E"/>
    <w:rsid w:val="00543928"/>
    <w:rsid w:val="00552CD4"/>
    <w:rsid w:val="00563654"/>
    <w:rsid w:val="00587E6B"/>
    <w:rsid w:val="0059379F"/>
    <w:rsid w:val="0059688E"/>
    <w:rsid w:val="005A3B31"/>
    <w:rsid w:val="005B1F73"/>
    <w:rsid w:val="005B2D30"/>
    <w:rsid w:val="005C31E0"/>
    <w:rsid w:val="005D55A6"/>
    <w:rsid w:val="005D5807"/>
    <w:rsid w:val="005D7405"/>
    <w:rsid w:val="005F1BDD"/>
    <w:rsid w:val="00613128"/>
    <w:rsid w:val="00620408"/>
    <w:rsid w:val="006211D5"/>
    <w:rsid w:val="00663A8F"/>
    <w:rsid w:val="006739A3"/>
    <w:rsid w:val="006827F7"/>
    <w:rsid w:val="00693F69"/>
    <w:rsid w:val="00695583"/>
    <w:rsid w:val="006A4ED1"/>
    <w:rsid w:val="006B5F79"/>
    <w:rsid w:val="006C73D0"/>
    <w:rsid w:val="006D26ED"/>
    <w:rsid w:val="006E5CFC"/>
    <w:rsid w:val="006F1B83"/>
    <w:rsid w:val="006F6CD9"/>
    <w:rsid w:val="0072620C"/>
    <w:rsid w:val="00735663"/>
    <w:rsid w:val="00744BCA"/>
    <w:rsid w:val="00745DBD"/>
    <w:rsid w:val="00750409"/>
    <w:rsid w:val="0075095F"/>
    <w:rsid w:val="00765187"/>
    <w:rsid w:val="0076755D"/>
    <w:rsid w:val="00776056"/>
    <w:rsid w:val="007814FD"/>
    <w:rsid w:val="00783617"/>
    <w:rsid w:val="007902E8"/>
    <w:rsid w:val="007D6ACA"/>
    <w:rsid w:val="007E3FBC"/>
    <w:rsid w:val="007F6F42"/>
    <w:rsid w:val="00803072"/>
    <w:rsid w:val="008079F5"/>
    <w:rsid w:val="00807D06"/>
    <w:rsid w:val="0081152C"/>
    <w:rsid w:val="00836F1D"/>
    <w:rsid w:val="008401F3"/>
    <w:rsid w:val="00846A06"/>
    <w:rsid w:val="0086003E"/>
    <w:rsid w:val="0088101F"/>
    <w:rsid w:val="00886F57"/>
    <w:rsid w:val="00887116"/>
    <w:rsid w:val="008957EF"/>
    <w:rsid w:val="008A1C32"/>
    <w:rsid w:val="008A46E4"/>
    <w:rsid w:val="008B73A1"/>
    <w:rsid w:val="008C0D6F"/>
    <w:rsid w:val="008C0F7C"/>
    <w:rsid w:val="008C3A9C"/>
    <w:rsid w:val="008D468E"/>
    <w:rsid w:val="008F3A92"/>
    <w:rsid w:val="008F536E"/>
    <w:rsid w:val="008F5865"/>
    <w:rsid w:val="00912D5E"/>
    <w:rsid w:val="009203CC"/>
    <w:rsid w:val="00923F82"/>
    <w:rsid w:val="00961EC6"/>
    <w:rsid w:val="009665B6"/>
    <w:rsid w:val="009963B0"/>
    <w:rsid w:val="009A50BE"/>
    <w:rsid w:val="009B15D0"/>
    <w:rsid w:val="009C69AB"/>
    <w:rsid w:val="009C724E"/>
    <w:rsid w:val="009D0B44"/>
    <w:rsid w:val="009D17D5"/>
    <w:rsid w:val="009E2A92"/>
    <w:rsid w:val="009F4A2F"/>
    <w:rsid w:val="00A068E0"/>
    <w:rsid w:val="00A13F38"/>
    <w:rsid w:val="00A219C1"/>
    <w:rsid w:val="00A22734"/>
    <w:rsid w:val="00A3270D"/>
    <w:rsid w:val="00A410A2"/>
    <w:rsid w:val="00A44A8F"/>
    <w:rsid w:val="00A44AAB"/>
    <w:rsid w:val="00A522D4"/>
    <w:rsid w:val="00A57AAE"/>
    <w:rsid w:val="00A62BED"/>
    <w:rsid w:val="00A7087B"/>
    <w:rsid w:val="00A73625"/>
    <w:rsid w:val="00A7526B"/>
    <w:rsid w:val="00A76E2C"/>
    <w:rsid w:val="00AA5E3D"/>
    <w:rsid w:val="00AB0269"/>
    <w:rsid w:val="00AB1CB4"/>
    <w:rsid w:val="00AC1A4F"/>
    <w:rsid w:val="00AC4530"/>
    <w:rsid w:val="00AD3511"/>
    <w:rsid w:val="00AE1E1B"/>
    <w:rsid w:val="00AE3536"/>
    <w:rsid w:val="00AF1903"/>
    <w:rsid w:val="00B07F8C"/>
    <w:rsid w:val="00B1421C"/>
    <w:rsid w:val="00B347AA"/>
    <w:rsid w:val="00B34F1A"/>
    <w:rsid w:val="00B54DDF"/>
    <w:rsid w:val="00B82688"/>
    <w:rsid w:val="00B941F3"/>
    <w:rsid w:val="00BA179F"/>
    <w:rsid w:val="00BA491A"/>
    <w:rsid w:val="00BA54E8"/>
    <w:rsid w:val="00BB29F3"/>
    <w:rsid w:val="00BC5A48"/>
    <w:rsid w:val="00BE750F"/>
    <w:rsid w:val="00BF0FC9"/>
    <w:rsid w:val="00BF2299"/>
    <w:rsid w:val="00C01416"/>
    <w:rsid w:val="00C115C0"/>
    <w:rsid w:val="00C156D2"/>
    <w:rsid w:val="00C4423A"/>
    <w:rsid w:val="00C45B9A"/>
    <w:rsid w:val="00C53CF6"/>
    <w:rsid w:val="00C70A81"/>
    <w:rsid w:val="00C72325"/>
    <w:rsid w:val="00C80DB9"/>
    <w:rsid w:val="00C9755E"/>
    <w:rsid w:val="00CB51F1"/>
    <w:rsid w:val="00CC1AD8"/>
    <w:rsid w:val="00CC64FC"/>
    <w:rsid w:val="00CC7233"/>
    <w:rsid w:val="00CD3C5A"/>
    <w:rsid w:val="00CE5886"/>
    <w:rsid w:val="00CE5F5C"/>
    <w:rsid w:val="00CF1B89"/>
    <w:rsid w:val="00CF23BC"/>
    <w:rsid w:val="00D1061D"/>
    <w:rsid w:val="00D146B1"/>
    <w:rsid w:val="00D25E9D"/>
    <w:rsid w:val="00D4730E"/>
    <w:rsid w:val="00D60E9E"/>
    <w:rsid w:val="00D76CFF"/>
    <w:rsid w:val="00D9086D"/>
    <w:rsid w:val="00D9233A"/>
    <w:rsid w:val="00DA5344"/>
    <w:rsid w:val="00DB2701"/>
    <w:rsid w:val="00DB3467"/>
    <w:rsid w:val="00DB388B"/>
    <w:rsid w:val="00DD16AC"/>
    <w:rsid w:val="00DD19E7"/>
    <w:rsid w:val="00DD62BC"/>
    <w:rsid w:val="00DF2E84"/>
    <w:rsid w:val="00DF6226"/>
    <w:rsid w:val="00E02BC9"/>
    <w:rsid w:val="00E30918"/>
    <w:rsid w:val="00E32350"/>
    <w:rsid w:val="00E34A41"/>
    <w:rsid w:val="00E403D7"/>
    <w:rsid w:val="00E523B5"/>
    <w:rsid w:val="00E74DA7"/>
    <w:rsid w:val="00EA4A33"/>
    <w:rsid w:val="00EE65E6"/>
    <w:rsid w:val="00EE7C62"/>
    <w:rsid w:val="00EF0047"/>
    <w:rsid w:val="00F028EB"/>
    <w:rsid w:val="00F04FA7"/>
    <w:rsid w:val="00F05035"/>
    <w:rsid w:val="00F06C10"/>
    <w:rsid w:val="00F50F37"/>
    <w:rsid w:val="00F614A6"/>
    <w:rsid w:val="00F6188F"/>
    <w:rsid w:val="00F6488C"/>
    <w:rsid w:val="00F67B52"/>
    <w:rsid w:val="00F736B9"/>
    <w:rsid w:val="00F76678"/>
    <w:rsid w:val="00F8119B"/>
    <w:rsid w:val="00F92106"/>
    <w:rsid w:val="00F92124"/>
    <w:rsid w:val="00FB4372"/>
    <w:rsid w:val="00FB44AE"/>
    <w:rsid w:val="00FB695F"/>
    <w:rsid w:val="00FC4875"/>
    <w:rsid w:val="00FD4927"/>
    <w:rsid w:val="00FD5200"/>
    <w:rsid w:val="00FF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10B18F"/>
  <w15:chartTrackingRefBased/>
  <w15:docId w15:val="{57113BA7-4187-4605-B835-DADD8343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65187"/>
    <w:pPr>
      <w:ind w:firstLineChars="200" w:firstLine="200"/>
    </w:pPr>
  </w:style>
  <w:style w:type="paragraph" w:styleId="1">
    <w:name w:val="heading 1"/>
    <w:next w:val="a0"/>
    <w:link w:val="10"/>
    <w:uiPriority w:val="9"/>
    <w:qFormat/>
    <w:rsid w:val="00A3270D"/>
    <w:pPr>
      <w:keepNext/>
      <w:keepLines/>
      <w:numPr>
        <w:numId w:val="1"/>
      </w:numPr>
      <w:pBdr>
        <w:bottom w:val="single" w:sz="4" w:space="1" w:color="595959" w:themeColor="text1" w:themeTint="A6"/>
      </w:pBdr>
      <w:adjustRightInd w:val="0"/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next w:val="a0"/>
    <w:link w:val="21"/>
    <w:uiPriority w:val="9"/>
    <w:unhideWhenUsed/>
    <w:qFormat/>
    <w:rsid w:val="00A3270D"/>
    <w:pPr>
      <w:keepNext/>
      <w:keepLines/>
      <w:numPr>
        <w:ilvl w:val="1"/>
        <w:numId w:val="1"/>
      </w:numPr>
      <w:adjustRightInd w:val="0"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next w:val="a0"/>
    <w:link w:val="31"/>
    <w:uiPriority w:val="9"/>
    <w:unhideWhenUsed/>
    <w:qFormat/>
    <w:rsid w:val="00A3270D"/>
    <w:pPr>
      <w:keepNext/>
      <w:keepLines/>
      <w:numPr>
        <w:ilvl w:val="2"/>
        <w:numId w:val="1"/>
      </w:numPr>
      <w:adjustRightInd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next w:val="a0"/>
    <w:link w:val="41"/>
    <w:uiPriority w:val="9"/>
    <w:unhideWhenUsed/>
    <w:qFormat/>
    <w:rsid w:val="00A3270D"/>
    <w:pPr>
      <w:keepNext/>
      <w:keepLines/>
      <w:numPr>
        <w:ilvl w:val="3"/>
        <w:numId w:val="1"/>
      </w:numPr>
      <w:adjustRightInd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0"/>
    <w:next w:val="a0"/>
    <w:link w:val="51"/>
    <w:uiPriority w:val="9"/>
    <w:unhideWhenUsed/>
    <w:qFormat/>
    <w:rsid w:val="008C0D6F"/>
    <w:pPr>
      <w:keepNext/>
      <w:keepLines/>
      <w:numPr>
        <w:ilvl w:val="4"/>
        <w:numId w:val="1"/>
      </w:numPr>
      <w:spacing w:before="200" w:after="0"/>
      <w:ind w:firstLineChars="0" w:firstLine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next w:val="a0"/>
    <w:link w:val="61"/>
    <w:uiPriority w:val="9"/>
    <w:semiHidden/>
    <w:unhideWhenUsed/>
    <w:qFormat/>
    <w:rsid w:val="008C0D6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1061D"/>
    <w:pPr>
      <w:keepNext/>
      <w:keepLines/>
      <w:numPr>
        <w:ilvl w:val="6"/>
        <w:numId w:val="1"/>
      </w:numPr>
      <w:spacing w:before="200" w:after="0"/>
      <w:ind w:firstLineChars="0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1061D"/>
    <w:pPr>
      <w:keepNext/>
      <w:keepLines/>
      <w:numPr>
        <w:ilvl w:val="7"/>
        <w:numId w:val="1"/>
      </w:numPr>
      <w:spacing w:before="200" w:after="0"/>
      <w:ind w:firstLineChars="0"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1061D"/>
    <w:pPr>
      <w:keepNext/>
      <w:keepLines/>
      <w:numPr>
        <w:ilvl w:val="8"/>
        <w:numId w:val="1"/>
      </w:numPr>
      <w:spacing w:before="200" w:after="0"/>
      <w:ind w:firstLineChars="0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A76E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A76E2C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A76E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A76E2C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A327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a8">
    <w:name w:val="No Spacing"/>
    <w:link w:val="a9"/>
    <w:uiPriority w:val="1"/>
    <w:rsid w:val="00D1061D"/>
    <w:pPr>
      <w:spacing w:after="0" w:line="240" w:lineRule="auto"/>
    </w:pPr>
  </w:style>
  <w:style w:type="character" w:customStyle="1" w:styleId="a9">
    <w:name w:val="无间隔 字符"/>
    <w:basedOn w:val="a1"/>
    <w:link w:val="a8"/>
    <w:uiPriority w:val="1"/>
    <w:rsid w:val="00D1061D"/>
  </w:style>
  <w:style w:type="character" w:customStyle="1" w:styleId="21">
    <w:name w:val="标题 2 字符"/>
    <w:basedOn w:val="a1"/>
    <w:link w:val="2"/>
    <w:uiPriority w:val="9"/>
    <w:rsid w:val="00A327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41">
    <w:name w:val="标题 4 字符"/>
    <w:basedOn w:val="a1"/>
    <w:link w:val="4"/>
    <w:uiPriority w:val="9"/>
    <w:rsid w:val="00A327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1">
    <w:name w:val="标题 5 字符"/>
    <w:basedOn w:val="a1"/>
    <w:link w:val="5"/>
    <w:uiPriority w:val="9"/>
    <w:rsid w:val="008C0D6F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1">
    <w:name w:val="标题 6 字符"/>
    <w:basedOn w:val="a1"/>
    <w:link w:val="6"/>
    <w:uiPriority w:val="9"/>
    <w:semiHidden/>
    <w:rsid w:val="008C0D6F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标题 7 字符"/>
    <w:basedOn w:val="a1"/>
    <w:link w:val="7"/>
    <w:uiPriority w:val="9"/>
    <w:semiHidden/>
    <w:rsid w:val="00D1061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D1061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D106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31">
    <w:name w:val="标题 3 字符"/>
    <w:basedOn w:val="a1"/>
    <w:link w:val="3"/>
    <w:uiPriority w:val="9"/>
    <w:rsid w:val="00A3270D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caption"/>
    <w:basedOn w:val="a0"/>
    <w:next w:val="a0"/>
    <w:uiPriority w:val="35"/>
    <w:semiHidden/>
    <w:unhideWhenUsed/>
    <w:qFormat/>
    <w:rsid w:val="00D106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rsid w:val="00D106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c">
    <w:name w:val="标题 字符"/>
    <w:basedOn w:val="a1"/>
    <w:link w:val="ab"/>
    <w:uiPriority w:val="10"/>
    <w:rsid w:val="00D1061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d">
    <w:name w:val="Subtitle"/>
    <w:basedOn w:val="a0"/>
    <w:next w:val="a0"/>
    <w:link w:val="ae"/>
    <w:uiPriority w:val="11"/>
    <w:rsid w:val="00D1061D"/>
    <w:pPr>
      <w:numPr>
        <w:ilvl w:val="1"/>
      </w:numPr>
      <w:ind w:firstLineChars="200" w:firstLine="200"/>
    </w:pPr>
    <w:rPr>
      <w:color w:val="5A5A5A" w:themeColor="text1" w:themeTint="A5"/>
      <w:spacing w:val="10"/>
    </w:rPr>
  </w:style>
  <w:style w:type="character" w:customStyle="1" w:styleId="ae">
    <w:name w:val="副标题 字符"/>
    <w:basedOn w:val="a1"/>
    <w:link w:val="ad"/>
    <w:uiPriority w:val="11"/>
    <w:rsid w:val="00D1061D"/>
    <w:rPr>
      <w:color w:val="5A5A5A" w:themeColor="text1" w:themeTint="A5"/>
      <w:spacing w:val="10"/>
    </w:rPr>
  </w:style>
  <w:style w:type="character" w:styleId="af">
    <w:name w:val="Strong"/>
    <w:basedOn w:val="a1"/>
    <w:uiPriority w:val="22"/>
    <w:qFormat/>
    <w:rsid w:val="00D1061D"/>
    <w:rPr>
      <w:b/>
      <w:bCs/>
      <w:color w:val="000000" w:themeColor="text1"/>
    </w:rPr>
  </w:style>
  <w:style w:type="character" w:styleId="af0">
    <w:name w:val="Emphasis"/>
    <w:basedOn w:val="a1"/>
    <w:uiPriority w:val="20"/>
    <w:qFormat/>
    <w:rsid w:val="00D1061D"/>
    <w:rPr>
      <w:i/>
      <w:iCs/>
      <w:color w:val="auto"/>
    </w:rPr>
  </w:style>
  <w:style w:type="paragraph" w:styleId="af1">
    <w:name w:val="Quote"/>
    <w:basedOn w:val="a0"/>
    <w:next w:val="a0"/>
    <w:link w:val="af2"/>
    <w:uiPriority w:val="29"/>
    <w:qFormat/>
    <w:rsid w:val="00D1061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2">
    <w:name w:val="引用 字符"/>
    <w:basedOn w:val="a1"/>
    <w:link w:val="af1"/>
    <w:uiPriority w:val="29"/>
    <w:rsid w:val="00D1061D"/>
    <w:rPr>
      <w:i/>
      <w:iCs/>
      <w:color w:val="000000" w:themeColor="text1"/>
    </w:rPr>
  </w:style>
  <w:style w:type="paragraph" w:styleId="af3">
    <w:name w:val="Intense Quote"/>
    <w:basedOn w:val="a0"/>
    <w:next w:val="a0"/>
    <w:link w:val="af4"/>
    <w:uiPriority w:val="30"/>
    <w:qFormat/>
    <w:rsid w:val="00D1061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4">
    <w:name w:val="明显引用 字符"/>
    <w:basedOn w:val="a1"/>
    <w:link w:val="af3"/>
    <w:uiPriority w:val="30"/>
    <w:rsid w:val="00D1061D"/>
    <w:rPr>
      <w:color w:val="000000" w:themeColor="text1"/>
      <w:shd w:val="clear" w:color="auto" w:fill="F2F2F2" w:themeFill="background1" w:themeFillShade="F2"/>
    </w:rPr>
  </w:style>
  <w:style w:type="character" w:styleId="af5">
    <w:name w:val="Subtle Emphasis"/>
    <w:basedOn w:val="a1"/>
    <w:uiPriority w:val="19"/>
    <w:qFormat/>
    <w:rsid w:val="00D1061D"/>
    <w:rPr>
      <w:i/>
      <w:iCs/>
      <w:color w:val="404040" w:themeColor="text1" w:themeTint="BF"/>
    </w:rPr>
  </w:style>
  <w:style w:type="character" w:styleId="af6">
    <w:name w:val="Intense Emphasis"/>
    <w:basedOn w:val="a1"/>
    <w:uiPriority w:val="21"/>
    <w:qFormat/>
    <w:rsid w:val="00D1061D"/>
    <w:rPr>
      <w:b/>
      <w:bCs/>
      <w:i/>
      <w:iCs/>
      <w:caps/>
    </w:rPr>
  </w:style>
  <w:style w:type="character" w:styleId="af7">
    <w:name w:val="Subtle Reference"/>
    <w:basedOn w:val="a1"/>
    <w:uiPriority w:val="31"/>
    <w:qFormat/>
    <w:rsid w:val="00D1061D"/>
    <w:rPr>
      <w:smallCaps/>
      <w:color w:val="404040" w:themeColor="text1" w:themeTint="BF"/>
      <w:u w:val="single" w:color="7F7F7F" w:themeColor="text1" w:themeTint="80"/>
    </w:rPr>
  </w:style>
  <w:style w:type="character" w:styleId="af8">
    <w:name w:val="Intense Reference"/>
    <w:basedOn w:val="a1"/>
    <w:uiPriority w:val="32"/>
    <w:qFormat/>
    <w:rsid w:val="00D1061D"/>
    <w:rPr>
      <w:b/>
      <w:bCs/>
      <w:smallCaps/>
      <w:u w:val="single"/>
    </w:rPr>
  </w:style>
  <w:style w:type="character" w:styleId="af9">
    <w:name w:val="Book Title"/>
    <w:basedOn w:val="a1"/>
    <w:uiPriority w:val="33"/>
    <w:qFormat/>
    <w:rsid w:val="00D1061D"/>
    <w:rPr>
      <w:b w:val="0"/>
      <w:bCs w:val="0"/>
      <w:smallCaps/>
      <w:spacing w:val="5"/>
    </w:rPr>
  </w:style>
  <w:style w:type="paragraph" w:styleId="TOC">
    <w:name w:val="TOC Heading"/>
    <w:basedOn w:val="1"/>
    <w:next w:val="a0"/>
    <w:uiPriority w:val="39"/>
    <w:unhideWhenUsed/>
    <w:rsid w:val="00D1061D"/>
    <w:pPr>
      <w:outlineLvl w:val="9"/>
    </w:pPr>
  </w:style>
  <w:style w:type="paragraph" w:customStyle="1" w:styleId="afa">
    <w:name w:val="表格"/>
    <w:basedOn w:val="aa"/>
    <w:link w:val="Char"/>
    <w:qFormat/>
    <w:rsid w:val="00D1061D"/>
    <w:pPr>
      <w:keepNext/>
    </w:pPr>
  </w:style>
  <w:style w:type="paragraph" w:customStyle="1" w:styleId="afb">
    <w:name w:val="图"/>
    <w:basedOn w:val="a0"/>
    <w:link w:val="Char0"/>
    <w:qFormat/>
    <w:rsid w:val="0059379F"/>
    <w:pPr>
      <w:keepNext/>
      <w:ind w:firstLineChars="0" w:firstLine="0"/>
      <w:jc w:val="center"/>
    </w:pPr>
    <w:rPr>
      <w:noProof/>
    </w:rPr>
  </w:style>
  <w:style w:type="character" w:customStyle="1" w:styleId="Char">
    <w:name w:val="表格 Char"/>
    <w:basedOn w:val="a1"/>
    <w:link w:val="afa"/>
    <w:rsid w:val="00D1061D"/>
    <w:rPr>
      <w:i/>
      <w:iCs/>
      <w:color w:val="44546A" w:themeColor="text2"/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rsid w:val="00CE5F5C"/>
    <w:pPr>
      <w:tabs>
        <w:tab w:val="left" w:pos="840"/>
        <w:tab w:val="right" w:leader="dot" w:pos="8630"/>
      </w:tabs>
      <w:ind w:firstLine="440"/>
    </w:pPr>
  </w:style>
  <w:style w:type="character" w:customStyle="1" w:styleId="Char0">
    <w:name w:val="图 Char"/>
    <w:basedOn w:val="a1"/>
    <w:link w:val="afb"/>
    <w:rsid w:val="0059379F"/>
    <w:rPr>
      <w:noProof/>
    </w:rPr>
  </w:style>
  <w:style w:type="paragraph" w:styleId="TOC2">
    <w:name w:val="toc 2"/>
    <w:basedOn w:val="a0"/>
    <w:next w:val="a0"/>
    <w:autoRedefine/>
    <w:uiPriority w:val="39"/>
    <w:unhideWhenUsed/>
    <w:rsid w:val="006F6CD9"/>
    <w:pPr>
      <w:ind w:leftChars="200" w:left="420"/>
    </w:pPr>
  </w:style>
  <w:style w:type="character" w:styleId="afc">
    <w:name w:val="Hyperlink"/>
    <w:basedOn w:val="a1"/>
    <w:uiPriority w:val="99"/>
    <w:unhideWhenUsed/>
    <w:rsid w:val="006F6CD9"/>
    <w:rPr>
      <w:color w:val="0563C1" w:themeColor="hyperlink"/>
      <w:u w:val="single"/>
    </w:rPr>
  </w:style>
  <w:style w:type="paragraph" w:styleId="TOC3">
    <w:name w:val="toc 3"/>
    <w:basedOn w:val="a0"/>
    <w:next w:val="a0"/>
    <w:autoRedefine/>
    <w:uiPriority w:val="39"/>
    <w:unhideWhenUsed/>
    <w:rsid w:val="00D60E9E"/>
    <w:pPr>
      <w:ind w:leftChars="400" w:left="840"/>
    </w:pPr>
  </w:style>
  <w:style w:type="character" w:styleId="afd">
    <w:name w:val="Placeholder Text"/>
    <w:basedOn w:val="a1"/>
    <w:uiPriority w:val="99"/>
    <w:semiHidden/>
    <w:rsid w:val="0059688E"/>
    <w:rPr>
      <w:color w:val="808080"/>
    </w:rPr>
  </w:style>
  <w:style w:type="paragraph" w:styleId="a">
    <w:name w:val="List Paragraph"/>
    <w:aliases w:val="列表正文1"/>
    <w:basedOn w:val="a0"/>
    <w:link w:val="afe"/>
    <w:uiPriority w:val="34"/>
    <w:qFormat/>
    <w:rsid w:val="00A73625"/>
    <w:pPr>
      <w:numPr>
        <w:numId w:val="2"/>
      </w:numPr>
      <w:ind w:left="0" w:firstLineChars="0" w:firstLine="425"/>
    </w:pPr>
  </w:style>
  <w:style w:type="paragraph" w:customStyle="1" w:styleId="20">
    <w:name w:val="列表正文2"/>
    <w:basedOn w:val="a"/>
    <w:link w:val="22"/>
    <w:qFormat/>
    <w:rsid w:val="00A57AAE"/>
    <w:pPr>
      <w:numPr>
        <w:ilvl w:val="1"/>
      </w:numPr>
      <w:ind w:left="0" w:firstLine="567"/>
    </w:pPr>
  </w:style>
  <w:style w:type="paragraph" w:customStyle="1" w:styleId="30">
    <w:name w:val="列表正文3"/>
    <w:basedOn w:val="20"/>
    <w:link w:val="32"/>
    <w:qFormat/>
    <w:rsid w:val="00A57AAE"/>
    <w:pPr>
      <w:numPr>
        <w:ilvl w:val="2"/>
      </w:numPr>
      <w:ind w:left="0" w:firstLine="709"/>
    </w:pPr>
  </w:style>
  <w:style w:type="character" w:customStyle="1" w:styleId="afe">
    <w:name w:val="列表段落 字符"/>
    <w:aliases w:val="列表正文1 字符"/>
    <w:basedOn w:val="a1"/>
    <w:link w:val="a"/>
    <w:uiPriority w:val="34"/>
    <w:rsid w:val="00A57AAE"/>
  </w:style>
  <w:style w:type="character" w:customStyle="1" w:styleId="22">
    <w:name w:val="列表正文2 字符"/>
    <w:basedOn w:val="afe"/>
    <w:link w:val="20"/>
    <w:rsid w:val="00A57AAE"/>
  </w:style>
  <w:style w:type="paragraph" w:customStyle="1" w:styleId="40">
    <w:name w:val="列表正文4"/>
    <w:basedOn w:val="30"/>
    <w:link w:val="42"/>
    <w:qFormat/>
    <w:rsid w:val="009A50BE"/>
    <w:pPr>
      <w:numPr>
        <w:ilvl w:val="3"/>
      </w:numPr>
      <w:ind w:left="0" w:firstLine="851"/>
    </w:pPr>
  </w:style>
  <w:style w:type="character" w:customStyle="1" w:styleId="32">
    <w:name w:val="列表正文3 字符"/>
    <w:basedOn w:val="22"/>
    <w:link w:val="30"/>
    <w:rsid w:val="00A57AAE"/>
  </w:style>
  <w:style w:type="paragraph" w:customStyle="1" w:styleId="50">
    <w:name w:val="列表正文5"/>
    <w:basedOn w:val="40"/>
    <w:link w:val="52"/>
    <w:qFormat/>
    <w:rsid w:val="00735663"/>
    <w:pPr>
      <w:numPr>
        <w:ilvl w:val="4"/>
      </w:numPr>
      <w:ind w:left="0" w:firstLine="992"/>
    </w:pPr>
  </w:style>
  <w:style w:type="character" w:customStyle="1" w:styleId="42">
    <w:name w:val="列表正文4 字符"/>
    <w:basedOn w:val="32"/>
    <w:link w:val="40"/>
    <w:rsid w:val="009A50BE"/>
  </w:style>
  <w:style w:type="paragraph" w:customStyle="1" w:styleId="60">
    <w:name w:val="列表正文6"/>
    <w:basedOn w:val="50"/>
    <w:link w:val="62"/>
    <w:qFormat/>
    <w:rsid w:val="00FB695F"/>
    <w:pPr>
      <w:numPr>
        <w:ilvl w:val="5"/>
      </w:numPr>
      <w:ind w:left="0" w:firstLine="1134"/>
    </w:pPr>
  </w:style>
  <w:style w:type="character" w:customStyle="1" w:styleId="52">
    <w:name w:val="列表正文5 字符"/>
    <w:basedOn w:val="42"/>
    <w:link w:val="50"/>
    <w:rsid w:val="00735663"/>
  </w:style>
  <w:style w:type="character" w:customStyle="1" w:styleId="62">
    <w:name w:val="列表正文6 字符"/>
    <w:basedOn w:val="52"/>
    <w:link w:val="60"/>
    <w:rsid w:val="00FB695F"/>
  </w:style>
  <w:style w:type="character" w:styleId="aff">
    <w:name w:val="Unresolved Mention"/>
    <w:basedOn w:val="a1"/>
    <w:uiPriority w:val="99"/>
    <w:semiHidden/>
    <w:unhideWhenUsed/>
    <w:rsid w:val="001D5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9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-scm.com/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uhao\OneDrive\&#21508;&#31181;&#25991;&#26723;&#27169;&#29256;&#12289;&#21442;&#32771;\2026_&#25216;&#26415;&#26041;&#26696;&#27169;&#26495;_&#26080;&#20844;&#21496;&#20316;&#32773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100AF3200A249C0A58169FFFD570A1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7F303C-647A-470E-BC67-D93F4940A100}"/>
      </w:docPartPr>
      <w:docPartBody>
        <w:p w:rsidR="0046636F" w:rsidRDefault="0046636F">
          <w:pPr>
            <w:pStyle w:val="C100AF3200A249C0A58169FFFD570A1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6F"/>
    <w:rsid w:val="0046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00AF3200A249C0A58169FFFD570A17">
    <w:name w:val="C100AF3200A249C0A58169FFFD570A1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050DB9-3876-45A9-B71B-972F770FA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2026_技术方案模板_无公司作者.dotx</Template>
  <TotalTime>0</TotalTime>
  <Pages>16</Pages>
  <Words>1549</Words>
  <Characters>8832</Characters>
  <Application>Microsoft Office Word</Application>
  <DocSecurity>0</DocSecurity>
  <Lines>73</Lines>
  <Paragraphs>20</Paragraphs>
  <ScaleCrop>false</ScaleCrop>
  <Company>电子科技大学</Company>
  <LinksUpToDate>false</LinksUpToDate>
  <CharactersWithSpaces>10361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GitHub实践</dc:title>
  <dc:subject>Dan3</dc:subject>
  <dc:creator>Luke Liu</dc:creator>
  <cp:keywords/>
  <dc:description/>
  <cp:lastModifiedBy>liuhao</cp:lastModifiedBy>
  <cp:revision>2</cp:revision>
  <dcterms:created xsi:type="dcterms:W3CDTF">2026-09-06T07:15:00Z</dcterms:created>
  <dcterms:modified xsi:type="dcterms:W3CDTF">2026-09-06T07:15:00Z</dcterms:modified>
</cp:coreProperties>
</file>